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42430DB9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DC12B5D" w14:textId="03880199" w:rsidR="004B7E44" w:rsidRDefault="004B7E44" w:rsidP="004B7E44"/>
          <w:p w14:paraId="26A98E2A" w14:textId="1915D633" w:rsidR="004B7E44" w:rsidRDefault="004B7E44" w:rsidP="004B7E44"/>
          <w:p w14:paraId="51BFB301" w14:textId="4EE71712" w:rsidR="004B7E44" w:rsidRDefault="004B7E44" w:rsidP="004B7E44"/>
        </w:tc>
      </w:tr>
      <w:tr w:rsidR="004B7E44" w14:paraId="7DE84141" w14:textId="77777777" w:rsidTr="002D4182">
        <w:trPr>
          <w:trHeight w:val="3202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23C50" w14:textId="126CE489" w:rsidR="004B7E44" w:rsidRDefault="00DE7547" w:rsidP="004B7E44">
            <w:r>
              <w:rPr>
                <w:noProof/>
                <w:lang w:bidi="tr-T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FADB67E" wp14:editId="1D8E3DBA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-1574165</wp:posOffset>
                      </wp:positionV>
                      <wp:extent cx="6505575" cy="6781800"/>
                      <wp:effectExtent l="0" t="0" r="0" b="0"/>
                      <wp:wrapNone/>
                      <wp:docPr id="3" name="Metin Kutusu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5575" cy="6781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0F2500" w14:textId="74CD3EAA" w:rsidR="004B7E44" w:rsidRDefault="00FB467F" w:rsidP="00DE7547">
                                  <w:pPr>
                                    <w:pStyle w:val="Altyaz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</w:pPr>
                                  <w:r w:rsidRPr="00FB467F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Volkan Cebeci</w:t>
                                  </w:r>
                                  <w:r w:rsidR="005A56DF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 xml:space="preserve"> – </w:t>
                                  </w:r>
                                  <w:hyperlink r:id="rId7" w:history="1">
                                    <w:r w:rsidR="005A56DF" w:rsidRPr="005A56DF">
                                      <w:rPr>
                                        <w:rStyle w:val="Kpr"/>
                                        <w:color w:val="FFFFFF" w:themeColor="background1"/>
                                        <w:sz w:val="24"/>
                                        <w:szCs w:val="24"/>
                                        <w:u w:val="none"/>
                                        <w:lang w:bidi="tr-TR"/>
                                      </w:rPr>
                                      <w:t>cebecivolkan34@gmail.com</w:t>
                                    </w:r>
                                  </w:hyperlink>
                                  <w:r w:rsidR="005A56DF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 xml:space="preserve"> </w:t>
                                  </w:r>
                                  <w:r w:rsidR="005A56DF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-</w:t>
                                  </w:r>
                                  <w:r w:rsidR="005A56DF" w:rsidRPr="005A56DF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https://github.com/VolkanCebeci</w:t>
                                  </w:r>
                                  <w:r w:rsidR="005A56DF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 xml:space="preserve">  -  </w:t>
                                  </w:r>
                                  <w:hyperlink r:id="rId8" w:history="1">
                                    <w:r w:rsidR="00DE7547" w:rsidRPr="00DE7547">
                                      <w:rPr>
                                        <w:rStyle w:val="Kpr"/>
                                        <w:color w:val="FFFFFF" w:themeColor="background1"/>
                                        <w:sz w:val="24"/>
                                        <w:szCs w:val="24"/>
                                        <w:u w:val="none"/>
                                        <w:lang w:bidi="tr-TR"/>
                                      </w:rPr>
                                      <w:t>https://www.linkedin.com/in/volkan-cebeci-23a863223/</w:t>
                                    </w:r>
                                  </w:hyperlink>
                                </w:p>
                                <w:p w14:paraId="150DFD38" w14:textId="16868500" w:rsidR="00DE7547" w:rsidRPr="00DE7547" w:rsidRDefault="00BE3EF8" w:rsidP="00DE7547">
                                  <w:pPr>
                                    <w:pStyle w:val="Altyaz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İsmail Sağdıç</w:t>
                                  </w:r>
                                  <w:r w:rsidR="00B245F0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-</w:t>
                                  </w:r>
                                  <w:r w:rsidR="00BF013B" w:rsidRPr="00BF013B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isagdic@yahoo.com</w:t>
                                  </w:r>
                                  <w:r w:rsidR="00B245F0" w:rsidRPr="00BF013B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https</w:t>
                                  </w:r>
                                  <w:r w:rsidR="00B245F0" w:rsidRPr="00B245F0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://github.com/ismailsagdic</w:t>
                                  </w:r>
                                </w:p>
                                <w:p w14:paraId="4698D126" w14:textId="3AC13776" w:rsidR="00DE7547" w:rsidRPr="00B245F0" w:rsidRDefault="00BE3EF8" w:rsidP="00DE7547">
                                  <w:pPr>
                                    <w:pStyle w:val="Altyaz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Merve Altın</w:t>
                                  </w:r>
                                  <w:r w:rsidR="000B30AD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-</w:t>
                                  </w:r>
                                  <w:r w:rsidR="000B30AD" w:rsidRPr="000B30AD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altinmerve@outlook.com.tr</w:t>
                                  </w:r>
                                  <w:r w:rsidR="000B30AD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-</w:t>
                                  </w:r>
                                  <w:r w:rsidR="000B30AD" w:rsidRPr="00B245F0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https://www.linkedin.com/in/mervealtin1/ - https://github.com/mervealtin</w:t>
                                  </w:r>
                                </w:p>
                                <w:p w14:paraId="6E4376D7" w14:textId="7E49FA18" w:rsidR="00DE7547" w:rsidRPr="00BE3EF8" w:rsidRDefault="00BE3EF8" w:rsidP="00BE3EF8">
                                  <w:pPr>
                                    <w:pStyle w:val="Altyaz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Ecem Birsöz</w:t>
                                  </w:r>
                                  <w:r w:rsidR="005D0295">
                                    <w:rPr>
                                      <w:sz w:val="40"/>
                                      <w:szCs w:val="40"/>
                                      <w:lang w:bidi="tr-TR"/>
                                    </w:rPr>
                                    <w:t>-</w:t>
                                  </w:r>
                                  <w:r w:rsidR="005D0295" w:rsidRPr="005D0295"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  <w:t>ecemmbirsoz@gmail.com</w:t>
                                  </w:r>
                                </w:p>
                                <w:p w14:paraId="1176A905" w14:textId="77777777" w:rsidR="00DE7547" w:rsidRDefault="00DE7547" w:rsidP="004B7E44">
                                  <w:pPr>
                                    <w:pStyle w:val="Altyaz"/>
                                    <w:rPr>
                                      <w:sz w:val="24"/>
                                      <w:szCs w:val="24"/>
                                      <w:lang w:bidi="tr-TR"/>
                                    </w:rPr>
                                  </w:pPr>
                                </w:p>
                                <w:p w14:paraId="3A2100DA" w14:textId="77777777" w:rsidR="00DE7547" w:rsidRPr="005A56DF" w:rsidRDefault="00DE7547" w:rsidP="004B7E44">
                                  <w:pPr>
                                    <w:pStyle w:val="Altyaz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ADB6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3" o:spid="_x0000_s1026" type="#_x0000_t202" style="position:absolute;margin-left:2.9pt;margin-top:-123.95pt;width:512.25pt;height:5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" filled="f" stroked="f" strokeweight=".5pt">
                      <v:textbox>
                        <w:txbxContent>
                          <w:p w14:paraId="540F2500" w14:textId="74CD3EAA" w:rsidR="004B7E44" w:rsidRDefault="00FB467F" w:rsidP="00DE7547">
                            <w:pPr>
                              <w:pStyle w:val="Altyaz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bidi="tr-TR"/>
                              </w:rPr>
                            </w:pPr>
                            <w:r w:rsidRPr="00FB467F">
                              <w:rPr>
                                <w:sz w:val="40"/>
                                <w:szCs w:val="40"/>
                                <w:lang w:bidi="tr-TR"/>
                              </w:rPr>
                              <w:t>Volkan Cebeci</w:t>
                            </w:r>
                            <w:r w:rsidR="005A56DF">
                              <w:rPr>
                                <w:sz w:val="40"/>
                                <w:szCs w:val="40"/>
                                <w:lang w:bidi="tr-TR"/>
                              </w:rPr>
                              <w:t xml:space="preserve"> – </w:t>
                            </w:r>
                            <w:hyperlink r:id="rId9" w:history="1">
                              <w:r w:rsidR="005A56DF" w:rsidRPr="005A56DF">
                                <w:rPr>
                                  <w:rStyle w:val="Kpr"/>
                                  <w:color w:val="FFFFFF" w:themeColor="background1"/>
                                  <w:sz w:val="24"/>
                                  <w:szCs w:val="24"/>
                                  <w:u w:val="none"/>
                                  <w:lang w:bidi="tr-TR"/>
                                </w:rPr>
                                <w:t>cebecivolkan34@gmail.com</w:t>
                              </w:r>
                            </w:hyperlink>
                            <w:r w:rsidR="005A56DF">
                              <w:rPr>
                                <w:sz w:val="24"/>
                                <w:szCs w:val="24"/>
                                <w:lang w:bidi="tr-TR"/>
                              </w:rPr>
                              <w:t xml:space="preserve"> </w:t>
                            </w:r>
                            <w:r w:rsidR="005A56DF">
                              <w:rPr>
                                <w:sz w:val="40"/>
                                <w:szCs w:val="40"/>
                                <w:lang w:bidi="tr-TR"/>
                              </w:rPr>
                              <w:t>-</w:t>
                            </w:r>
                            <w:r w:rsidR="005A56DF" w:rsidRPr="005A56DF">
                              <w:rPr>
                                <w:sz w:val="24"/>
                                <w:szCs w:val="24"/>
                                <w:lang w:bidi="tr-TR"/>
                              </w:rPr>
                              <w:t>https://github.com/VolkanCebeci</w:t>
                            </w:r>
                            <w:r w:rsidR="005A56DF">
                              <w:rPr>
                                <w:sz w:val="24"/>
                                <w:szCs w:val="24"/>
                                <w:lang w:bidi="tr-TR"/>
                              </w:rPr>
                              <w:t xml:space="preserve">  -  </w:t>
                            </w:r>
                            <w:hyperlink r:id="rId10" w:history="1">
                              <w:r w:rsidR="00DE7547" w:rsidRPr="00DE7547">
                                <w:rPr>
                                  <w:rStyle w:val="Kpr"/>
                                  <w:color w:val="FFFFFF" w:themeColor="background1"/>
                                  <w:sz w:val="24"/>
                                  <w:szCs w:val="24"/>
                                  <w:u w:val="none"/>
                                  <w:lang w:bidi="tr-TR"/>
                                </w:rPr>
                                <w:t>https://www.linkedin.com/in/volkan-cebeci-23a863223/</w:t>
                              </w:r>
                            </w:hyperlink>
                          </w:p>
                          <w:p w14:paraId="150DFD38" w14:textId="16868500" w:rsidR="00DE7547" w:rsidRPr="00DE7547" w:rsidRDefault="00BE3EF8" w:rsidP="00DE7547">
                            <w:pPr>
                              <w:pStyle w:val="Altyaz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bidi="tr-TR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bidi="tr-TR"/>
                              </w:rPr>
                              <w:t>İsmail Sağdıç</w:t>
                            </w:r>
                            <w:r w:rsidR="00B245F0">
                              <w:rPr>
                                <w:sz w:val="40"/>
                                <w:szCs w:val="40"/>
                                <w:lang w:bidi="tr-TR"/>
                              </w:rPr>
                              <w:t>-</w:t>
                            </w:r>
                            <w:r w:rsidR="00BF013B" w:rsidRPr="00BF013B">
                              <w:rPr>
                                <w:sz w:val="24"/>
                                <w:szCs w:val="24"/>
                                <w:lang w:bidi="tr-TR"/>
                              </w:rPr>
                              <w:t>isagdic@yahoo.com</w:t>
                            </w:r>
                            <w:r w:rsidR="00B245F0" w:rsidRPr="00BF013B">
                              <w:rPr>
                                <w:sz w:val="24"/>
                                <w:szCs w:val="24"/>
                                <w:lang w:bidi="tr-TR"/>
                              </w:rPr>
                              <w:t>https</w:t>
                            </w:r>
                            <w:r w:rsidR="00B245F0" w:rsidRPr="00B245F0">
                              <w:rPr>
                                <w:sz w:val="24"/>
                                <w:szCs w:val="24"/>
                                <w:lang w:bidi="tr-TR"/>
                              </w:rPr>
                              <w:t>://github.com/ismailsagdic</w:t>
                            </w:r>
                          </w:p>
                          <w:p w14:paraId="4698D126" w14:textId="3AC13776" w:rsidR="00DE7547" w:rsidRPr="00B245F0" w:rsidRDefault="00BE3EF8" w:rsidP="00DE7547">
                            <w:pPr>
                              <w:pStyle w:val="Altyaz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bidi="tr-TR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bidi="tr-TR"/>
                              </w:rPr>
                              <w:t>Merve Altın</w:t>
                            </w:r>
                            <w:r w:rsidR="000B30AD">
                              <w:rPr>
                                <w:sz w:val="40"/>
                                <w:szCs w:val="40"/>
                                <w:lang w:bidi="tr-TR"/>
                              </w:rPr>
                              <w:t>-</w:t>
                            </w:r>
                            <w:r w:rsidR="000B30AD" w:rsidRPr="000B30AD">
                              <w:rPr>
                                <w:sz w:val="24"/>
                                <w:szCs w:val="24"/>
                                <w:lang w:bidi="tr-TR"/>
                              </w:rPr>
                              <w:t>altinmerve@outlook.com.tr</w:t>
                            </w:r>
                            <w:r w:rsidR="000B30AD">
                              <w:rPr>
                                <w:sz w:val="24"/>
                                <w:szCs w:val="24"/>
                                <w:lang w:bidi="tr-TR"/>
                              </w:rPr>
                              <w:t>-</w:t>
                            </w:r>
                            <w:r w:rsidR="000B30AD" w:rsidRPr="00B245F0">
                              <w:rPr>
                                <w:sz w:val="24"/>
                                <w:szCs w:val="24"/>
                                <w:lang w:bidi="tr-TR"/>
                              </w:rPr>
                              <w:t>https://www.linkedin.com/in/mervealtin1/ - https://github.com/mervealtin</w:t>
                            </w:r>
                          </w:p>
                          <w:p w14:paraId="6E4376D7" w14:textId="7E49FA18" w:rsidR="00DE7547" w:rsidRPr="00BE3EF8" w:rsidRDefault="00BE3EF8" w:rsidP="00BE3EF8">
                            <w:pPr>
                              <w:pStyle w:val="Altyaz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bidi="tr-TR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bidi="tr-TR"/>
                              </w:rPr>
                              <w:t>Ecem Birsöz</w:t>
                            </w:r>
                            <w:r w:rsidR="005D0295">
                              <w:rPr>
                                <w:sz w:val="40"/>
                                <w:szCs w:val="40"/>
                                <w:lang w:bidi="tr-TR"/>
                              </w:rPr>
                              <w:t>-</w:t>
                            </w:r>
                            <w:r w:rsidR="005D0295" w:rsidRPr="005D0295">
                              <w:rPr>
                                <w:sz w:val="24"/>
                                <w:szCs w:val="24"/>
                                <w:lang w:bidi="tr-TR"/>
                              </w:rPr>
                              <w:t>ecemmbirsoz@gmail.com</w:t>
                            </w:r>
                          </w:p>
                          <w:p w14:paraId="1176A905" w14:textId="77777777" w:rsidR="00DE7547" w:rsidRDefault="00DE7547" w:rsidP="004B7E44">
                            <w:pPr>
                              <w:pStyle w:val="Altyaz"/>
                              <w:rPr>
                                <w:sz w:val="24"/>
                                <w:szCs w:val="24"/>
                                <w:lang w:bidi="tr-TR"/>
                              </w:rPr>
                            </w:pPr>
                          </w:p>
                          <w:p w14:paraId="3A2100DA" w14:textId="77777777" w:rsidR="00DE7547" w:rsidRPr="005A56DF" w:rsidRDefault="00DE7547" w:rsidP="004B7E44">
                            <w:pPr>
                              <w:pStyle w:val="Altyaz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6809531" w14:textId="40A93108" w:rsidR="004B7E44" w:rsidRDefault="004B7E44" w:rsidP="004B7E44"/>
        </w:tc>
      </w:tr>
    </w:tbl>
    <w:p w14:paraId="521C4D41" w14:textId="77CAAEA0" w:rsidR="004B7E44" w:rsidRDefault="00FB467F" w:rsidP="004B7E44">
      <w:r>
        <w:rPr>
          <w:noProof/>
          <w:lang w:bidi="tr-TR"/>
        </w:rPr>
        <w:drawing>
          <wp:anchor distT="0" distB="0" distL="114300" distR="114300" simplePos="0" relativeHeight="251662336" behindDoc="0" locked="0" layoutInCell="1" allowOverlap="1" wp14:anchorId="21D4C6F4" wp14:editId="579BB3A8">
            <wp:simplePos x="0" y="0"/>
            <wp:positionH relativeFrom="column">
              <wp:posOffset>-26670</wp:posOffset>
            </wp:positionH>
            <wp:positionV relativeFrom="paragraph">
              <wp:posOffset>-390525</wp:posOffset>
            </wp:positionV>
            <wp:extent cx="6086475" cy="1285875"/>
            <wp:effectExtent l="0" t="0" r="9525" b="9525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E44">
        <w:rPr>
          <w:noProof/>
          <w:lang w:bidi="tr-TR"/>
        </w:rPr>
        <w:drawing>
          <wp:anchor distT="0" distB="0" distL="114300" distR="114300" simplePos="0" relativeHeight="251658240" behindDoc="1" locked="0" layoutInCell="1" allowOverlap="1" wp14:anchorId="2AC341EB" wp14:editId="2CAD72B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40015" cy="10675917"/>
            <wp:effectExtent l="0" t="0" r="0" b="0"/>
            <wp:wrapNone/>
            <wp:docPr id="1" name="Resim 1" descr="siyah beyaz şehir binalarının ayrıntılar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08-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75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C8D28" w14:textId="75C71D0B" w:rsidR="004B7E44" w:rsidRDefault="00DE7547">
      <w:pPr>
        <w:spacing w:after="200"/>
      </w:pPr>
      <w:r>
        <w:rPr>
          <w:noProof/>
          <w:lang w:bidi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42678" wp14:editId="078EC2B7">
                <wp:simplePos x="0" y="0"/>
                <wp:positionH relativeFrom="column">
                  <wp:posOffset>-74295</wp:posOffset>
                </wp:positionH>
                <wp:positionV relativeFrom="paragraph">
                  <wp:posOffset>1740535</wp:posOffset>
                </wp:positionV>
                <wp:extent cx="785611" cy="0"/>
                <wp:effectExtent l="0" t="38100" r="52705" b="38100"/>
                <wp:wrapNone/>
                <wp:docPr id="5" name="Düz Bağlayıcı 5" descr="metin bölücü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611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AB020" id="Düz Bağlayıcı 5" o:spid="_x0000_s1026" alt="metin bölücü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5pt,137.05pt" to="56pt,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" strokecolor="white [3212]" strokeweight="6pt"/>
            </w:pict>
          </mc:Fallback>
        </mc:AlternateContent>
      </w:r>
      <w:r w:rsidR="005A56DF">
        <w:rPr>
          <w:noProof/>
          <w:lang w:bidi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0B8F2" wp14:editId="575BE5EC">
                <wp:simplePos x="0" y="0"/>
                <wp:positionH relativeFrom="margin">
                  <wp:align>center</wp:align>
                </wp:positionH>
                <wp:positionV relativeFrom="paragraph">
                  <wp:posOffset>835660</wp:posOffset>
                </wp:positionV>
                <wp:extent cx="6400800" cy="838200"/>
                <wp:effectExtent l="0" t="0" r="0" b="0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78FC5" w14:textId="1957BE2C" w:rsidR="00316EC1" w:rsidRPr="00316EC1" w:rsidRDefault="00316EC1" w:rsidP="00316EC1">
                            <w:pPr>
                              <w:pStyle w:val="KonuBal"/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</w:pPr>
                            <w:r w:rsidRPr="00316EC1"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  <w:t>Netflix Original Films &amp; IMDB</w:t>
                            </w:r>
                            <w:r w:rsidRPr="00DE7547"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  <w:t xml:space="preserve"> </w:t>
                            </w:r>
                            <w:r w:rsidRPr="00316EC1"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  <w:t>Scores</w:t>
                            </w:r>
                            <w:r w:rsidRPr="00DE7547"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  <w:t xml:space="preserve"> Data Ana</w:t>
                            </w:r>
                            <w:r w:rsidR="00DE7547" w:rsidRPr="00DE7547">
                              <w:rPr>
                                <w:bCs/>
                                <w:sz w:val="56"/>
                                <w:szCs w:val="56"/>
                                <w:lang w:bidi="tr-TR"/>
                              </w:rPr>
                              <w:t>lysıs Report</w:t>
                            </w:r>
                          </w:p>
                          <w:p w14:paraId="3A83CF3A" w14:textId="025CEB9D" w:rsidR="004B7E44" w:rsidRPr="00DE7547" w:rsidRDefault="004B7E44" w:rsidP="004B7E44">
                            <w:pPr>
                              <w:pStyle w:val="KonuBal"/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B8F2" id="Metin Kutusu 8" o:spid="_x0000_s1027" type="#_x0000_t202" style="position:absolute;margin-left:0;margin-top:65.8pt;width:7in;height:66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" filled="f" stroked="f" strokeweight=".5pt">
                <v:textbox>
                  <w:txbxContent>
                    <w:p w14:paraId="41C78FC5" w14:textId="1957BE2C" w:rsidR="00316EC1" w:rsidRPr="00316EC1" w:rsidRDefault="00316EC1" w:rsidP="00316EC1">
                      <w:pPr>
                        <w:pStyle w:val="KonuBal"/>
                        <w:rPr>
                          <w:bCs/>
                          <w:sz w:val="56"/>
                          <w:szCs w:val="56"/>
                          <w:lang w:bidi="tr-TR"/>
                        </w:rPr>
                      </w:pPr>
                      <w:r w:rsidRPr="00316EC1">
                        <w:rPr>
                          <w:bCs/>
                          <w:sz w:val="56"/>
                          <w:szCs w:val="56"/>
                          <w:lang w:bidi="tr-TR"/>
                        </w:rPr>
                        <w:t>Netflix Original Films &amp; IMDB</w:t>
                      </w:r>
                      <w:r w:rsidRPr="00DE7547">
                        <w:rPr>
                          <w:bCs/>
                          <w:sz w:val="56"/>
                          <w:szCs w:val="56"/>
                          <w:lang w:bidi="tr-TR"/>
                        </w:rPr>
                        <w:t xml:space="preserve"> </w:t>
                      </w:r>
                      <w:r w:rsidRPr="00316EC1">
                        <w:rPr>
                          <w:bCs/>
                          <w:sz w:val="56"/>
                          <w:szCs w:val="56"/>
                          <w:lang w:bidi="tr-TR"/>
                        </w:rPr>
                        <w:t>Scores</w:t>
                      </w:r>
                      <w:r w:rsidRPr="00DE7547">
                        <w:rPr>
                          <w:bCs/>
                          <w:sz w:val="56"/>
                          <w:szCs w:val="56"/>
                          <w:lang w:bidi="tr-TR"/>
                        </w:rPr>
                        <w:t xml:space="preserve"> Data Ana</w:t>
                      </w:r>
                      <w:r w:rsidR="00DE7547" w:rsidRPr="00DE7547">
                        <w:rPr>
                          <w:bCs/>
                          <w:sz w:val="56"/>
                          <w:szCs w:val="56"/>
                          <w:lang w:bidi="tr-TR"/>
                        </w:rPr>
                        <w:t>lysıs Report</w:t>
                      </w:r>
                    </w:p>
                    <w:p w14:paraId="3A83CF3A" w14:textId="025CEB9D" w:rsidR="004B7E44" w:rsidRPr="00DE7547" w:rsidRDefault="004B7E44" w:rsidP="004B7E44">
                      <w:pPr>
                        <w:pStyle w:val="KonuBal"/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56DF">
        <w:rPr>
          <w:noProof/>
          <w:lang w:bidi="tr-TR"/>
        </w:rPr>
        <w:drawing>
          <wp:anchor distT="0" distB="0" distL="114300" distR="114300" simplePos="0" relativeHeight="251661312" behindDoc="0" locked="0" layoutInCell="1" allowOverlap="1" wp14:anchorId="2C664D66" wp14:editId="6FAFFAE2">
            <wp:simplePos x="0" y="0"/>
            <wp:positionH relativeFrom="margin">
              <wp:posOffset>219075</wp:posOffset>
            </wp:positionH>
            <wp:positionV relativeFrom="paragraph">
              <wp:posOffset>8662670</wp:posOffset>
            </wp:positionV>
            <wp:extent cx="1800225" cy="745490"/>
            <wp:effectExtent l="0" t="0" r="9525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6DF">
        <w:rPr>
          <w:noProof/>
          <w:lang w:bidi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75718" wp14:editId="18606EA8">
                <wp:simplePos x="0" y="0"/>
                <wp:positionH relativeFrom="margin">
                  <wp:align>left</wp:align>
                </wp:positionH>
                <wp:positionV relativeFrom="paragraph">
                  <wp:posOffset>9379585</wp:posOffset>
                </wp:positionV>
                <wp:extent cx="4324350" cy="469557"/>
                <wp:effectExtent l="0" t="0" r="0" b="6985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91759" w14:textId="3F580DD5" w:rsidR="004B7E44" w:rsidRPr="004B7E44" w:rsidRDefault="00FB467F" w:rsidP="004B7E44">
                            <w:pPr>
                              <w:pStyle w:val="Balk1"/>
                            </w:pPr>
                            <w:r>
                              <w:rPr>
                                <w:lang w:bidi="tr-TR"/>
                              </w:rPr>
                              <w:t>Global AI Hub</w:t>
                            </w:r>
                            <w:r w:rsidR="005A56DF">
                              <w:rPr>
                                <w:lang w:bidi="tr-TR"/>
                              </w:rPr>
                              <w:t xml:space="preserve"> Python Bootcamp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75718" id="Metin Kutusu 6" o:spid="_x0000_s1028" type="#_x0000_t202" style="position:absolute;margin-left:0;margin-top:738.55pt;width:340.5pt;height:36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" filled="f" stroked="f" strokeweight=".5pt">
                <v:textbox>
                  <w:txbxContent>
                    <w:p w14:paraId="22091759" w14:textId="3F580DD5" w:rsidR="004B7E44" w:rsidRPr="004B7E44" w:rsidRDefault="00FB467F" w:rsidP="004B7E44">
                      <w:pPr>
                        <w:pStyle w:val="Balk1"/>
                      </w:pPr>
                      <w:r>
                        <w:rPr>
                          <w:lang w:bidi="tr-TR"/>
                        </w:rPr>
                        <w:t>Global AI Hub</w:t>
                      </w:r>
                      <w:r w:rsidR="005A56DF">
                        <w:rPr>
                          <w:lang w:bidi="tr-TR"/>
                        </w:rPr>
                        <w:t xml:space="preserve"> Python Bootcamp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56DF">
        <w:rPr>
          <w:noProof/>
          <w:lang w:bidi="tr-T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E132E4" wp14:editId="5DAB13FD">
                <wp:simplePos x="0" y="0"/>
                <wp:positionH relativeFrom="margin">
                  <wp:align>center</wp:align>
                </wp:positionH>
                <wp:positionV relativeFrom="page">
                  <wp:posOffset>1476375</wp:posOffset>
                </wp:positionV>
                <wp:extent cx="6748145" cy="5219700"/>
                <wp:effectExtent l="0" t="0" r="0" b="0"/>
                <wp:wrapNone/>
                <wp:docPr id="2" name="Dikdörtgen 2" descr="renkli dikdörtg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219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B49D6" id="Dikdörtgen 2" o:spid="_x0000_s1026" alt="renkli dikdörtgen" style="position:absolute;margin-left:0;margin-top:116.25pt;width:531.35pt;height:411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" fillcolor="#a4063e [3204]" stroked="f" strokeweight="2pt">
                <w10:wrap anchorx="margin" anchory="page"/>
              </v:rect>
            </w:pict>
          </mc:Fallback>
        </mc:AlternateContent>
      </w:r>
      <w:r w:rsidR="004B7E44">
        <w:rPr>
          <w:lang w:bidi="tr-TR"/>
        </w:rPr>
        <w:br w:type="page"/>
      </w:r>
    </w:p>
    <w:p w14:paraId="1C500981" w14:textId="731CCD21" w:rsidR="004B7E44" w:rsidRDefault="000E3D79" w:rsidP="004B7E44">
      <w:pPr>
        <w:pStyle w:val="Balk2"/>
        <w:spacing w:after="500"/>
      </w:pPr>
      <w:r w:rsidRPr="000E3D79">
        <w:lastRenderedPageBreak/>
        <w:t xml:space="preserve">NETFLİX ORİGİNAL </w:t>
      </w:r>
      <w:r>
        <w:t>FİLMLERİ &amp; IMDB SKORLARI VERİ ANALİZİ RAPORU</w:t>
      </w:r>
    </w:p>
    <w:p w14:paraId="458968C3" w14:textId="40A8AD68" w:rsidR="004B7E44" w:rsidRDefault="00687D2B" w:rsidP="004B7E44">
      <w:pPr>
        <w:pStyle w:val="Balk3"/>
        <w:rPr>
          <w:b/>
          <w:i w:val="0"/>
          <w:sz w:val="44"/>
        </w:rPr>
      </w:pPr>
      <w:r>
        <w:rPr>
          <w:b/>
          <w:i w:val="0"/>
          <w:sz w:val="44"/>
        </w:rPr>
        <w:t>Giriş</w:t>
      </w:r>
    </w:p>
    <w:p w14:paraId="4384E4F2" w14:textId="58A5DF78" w:rsidR="004B7E44" w:rsidRDefault="004B7E44" w:rsidP="004B7E44">
      <w:pPr>
        <w:rPr>
          <w:rFonts w:eastAsia="Times New Roman"/>
          <w:color w:val="161718" w:themeColor="text1"/>
        </w:rPr>
      </w:pPr>
    </w:p>
    <w:p w14:paraId="3FCF4292" w14:textId="797D5FDC" w:rsidR="00333FD9" w:rsidRDefault="000E3D79" w:rsidP="004B7E44">
      <w:pPr>
        <w:rPr>
          <w:rFonts w:eastAsia="Times New Roman"/>
          <w:color w:val="161718" w:themeColor="text1"/>
          <w:sz w:val="24"/>
          <w:szCs w:val="24"/>
        </w:rPr>
      </w:pPr>
      <w:r>
        <w:rPr>
          <w:rFonts w:eastAsia="Times New Roman"/>
          <w:color w:val="161718" w:themeColor="text1"/>
          <w:sz w:val="24"/>
          <w:szCs w:val="24"/>
        </w:rPr>
        <w:t>Bu çalışmada Netflix Original’in içeriğinde bulunan filmlere ait veriler</w:t>
      </w:r>
      <w:r w:rsidR="00687D2B">
        <w:rPr>
          <w:rFonts w:eastAsia="Times New Roman"/>
          <w:color w:val="161718" w:themeColor="text1"/>
          <w:sz w:val="24"/>
          <w:szCs w:val="24"/>
        </w:rPr>
        <w:t>e</w:t>
      </w:r>
      <w:r>
        <w:rPr>
          <w:rFonts w:eastAsia="Times New Roman"/>
          <w:color w:val="161718" w:themeColor="text1"/>
          <w:sz w:val="24"/>
          <w:szCs w:val="24"/>
        </w:rPr>
        <w:t xml:space="preserve"> dayanılarak oluşturulan </w:t>
      </w:r>
      <w:r w:rsidR="00687D2B">
        <w:rPr>
          <w:rFonts w:eastAsia="Times New Roman"/>
          <w:color w:val="161718" w:themeColor="text1"/>
          <w:sz w:val="24"/>
          <w:szCs w:val="24"/>
        </w:rPr>
        <w:t xml:space="preserve">analizle çeşitli değişkenlere etkilerini gözlemleyip istatistiksel değerlerini inceleyeceğiz. Çeşitli grafik ve veri analizi metotlarıyla daha okunabilir hale getirip görsellik kazandıracağız. </w:t>
      </w:r>
      <w:r w:rsidR="00333FD9">
        <w:rPr>
          <w:rFonts w:eastAsia="Times New Roman"/>
          <w:color w:val="161718" w:themeColor="text1"/>
          <w:sz w:val="24"/>
          <w:szCs w:val="24"/>
        </w:rPr>
        <w:t>Bu analizde python programlama dili kullanılarak veri tabloları oluşturulmuştur.</w:t>
      </w:r>
      <w:r w:rsidR="0068622C" w:rsidRPr="0068622C">
        <w:t xml:space="preserve"> </w:t>
      </w:r>
      <w:r w:rsidR="0068622C" w:rsidRPr="0068622C">
        <w:rPr>
          <w:rFonts w:eastAsia="Times New Roman"/>
          <w:color w:val="161718" w:themeColor="text1"/>
          <w:sz w:val="24"/>
          <w:szCs w:val="24"/>
        </w:rPr>
        <w:t xml:space="preserve">Kategorik ve </w:t>
      </w:r>
      <w:r w:rsidR="0068622C">
        <w:rPr>
          <w:rFonts w:eastAsia="Times New Roman"/>
          <w:color w:val="161718" w:themeColor="text1"/>
          <w:sz w:val="24"/>
          <w:szCs w:val="24"/>
        </w:rPr>
        <w:t>s</w:t>
      </w:r>
      <w:r w:rsidR="0068622C" w:rsidRPr="0068622C">
        <w:rPr>
          <w:rFonts w:eastAsia="Times New Roman"/>
          <w:color w:val="161718" w:themeColor="text1"/>
          <w:sz w:val="24"/>
          <w:szCs w:val="24"/>
        </w:rPr>
        <w:t>ayısal değişkenler arasındaki ilişkiler gözlemlenmiş, yorumlanmış ve görselleştirilmiştir.</w:t>
      </w:r>
    </w:p>
    <w:p w14:paraId="15E63331" w14:textId="3B46AADB" w:rsidR="00333FD9" w:rsidRDefault="00333FD9" w:rsidP="004B7E44">
      <w:pPr>
        <w:rPr>
          <w:rFonts w:eastAsia="Times New Roman"/>
          <w:color w:val="161718" w:themeColor="text1"/>
          <w:sz w:val="24"/>
          <w:szCs w:val="24"/>
        </w:rPr>
      </w:pPr>
    </w:p>
    <w:p w14:paraId="3F6ECC58" w14:textId="77777777" w:rsidR="00A16BC2" w:rsidRDefault="00A16BC2" w:rsidP="0068622C">
      <w:pPr>
        <w:rPr>
          <w:rFonts w:eastAsia="Times New Roman"/>
          <w:color w:val="161718" w:themeColor="text1"/>
          <w:sz w:val="44"/>
          <w:szCs w:val="44"/>
        </w:rPr>
      </w:pPr>
      <w:r>
        <w:rPr>
          <w:rFonts w:eastAsia="Times New Roman"/>
          <w:color w:val="161718" w:themeColor="text1"/>
          <w:sz w:val="44"/>
          <w:szCs w:val="44"/>
        </w:rPr>
        <w:t>Kütüphanelerin İçe Aktarımı</w:t>
      </w:r>
    </w:p>
    <w:p w14:paraId="0443B623" w14:textId="11743D44" w:rsidR="00A16BC2" w:rsidRDefault="00303CE5" w:rsidP="0068622C">
      <w:pPr>
        <w:rPr>
          <w:rFonts w:eastAsia="Times New Roman"/>
          <w:color w:val="161718" w:themeColor="text1"/>
          <w:sz w:val="24"/>
          <w:szCs w:val="24"/>
        </w:rPr>
      </w:pPr>
      <w:r w:rsidRPr="00A16BC2">
        <w:rPr>
          <w:rFonts w:eastAsia="Times New Roman"/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310F89" wp14:editId="7ACE995C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362794" cy="1971950"/>
            <wp:effectExtent l="0" t="0" r="9525" b="9525"/>
            <wp:wrapNone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44EC8" w14:textId="77777777" w:rsidR="00A16BC2" w:rsidRPr="00A16BC2" w:rsidRDefault="00A16BC2" w:rsidP="0068622C">
      <w:pPr>
        <w:rPr>
          <w:rFonts w:eastAsia="Times New Roman"/>
          <w:color w:val="161718" w:themeColor="text1"/>
          <w:sz w:val="24"/>
          <w:szCs w:val="24"/>
        </w:rPr>
      </w:pPr>
    </w:p>
    <w:p w14:paraId="6C0E5E1C" w14:textId="0DBFC84F" w:rsidR="0068622C" w:rsidRDefault="0068622C" w:rsidP="0068622C">
      <w:pPr>
        <w:rPr>
          <w:rFonts w:eastAsia="Times New Roman"/>
          <w:color w:val="161718" w:themeColor="text1"/>
          <w:sz w:val="24"/>
          <w:szCs w:val="24"/>
        </w:rPr>
      </w:pPr>
    </w:p>
    <w:p w14:paraId="5895296E" w14:textId="77777777" w:rsidR="00A16BC2" w:rsidRPr="0068622C" w:rsidRDefault="00A16BC2" w:rsidP="0068622C">
      <w:pPr>
        <w:rPr>
          <w:rFonts w:eastAsia="Times New Roman"/>
          <w:color w:val="161718" w:themeColor="text1"/>
          <w:sz w:val="24"/>
          <w:szCs w:val="24"/>
        </w:rPr>
      </w:pPr>
    </w:p>
    <w:p w14:paraId="56325917" w14:textId="64636306" w:rsidR="00E94B5F" w:rsidRDefault="00E94B5F" w:rsidP="004B7E44"/>
    <w:p w14:paraId="53DABC7D" w14:textId="548426B7" w:rsidR="00303CE5" w:rsidRDefault="00303CE5" w:rsidP="004B7E44"/>
    <w:p w14:paraId="6CCE24CD" w14:textId="3B66C303" w:rsidR="00303CE5" w:rsidRDefault="00303CE5" w:rsidP="004B7E44"/>
    <w:p w14:paraId="70540B5A" w14:textId="63445D8D" w:rsidR="00303CE5" w:rsidRDefault="00303CE5" w:rsidP="004B7E44"/>
    <w:p w14:paraId="50C5CCC1" w14:textId="4F4CDC7B" w:rsidR="00303CE5" w:rsidRDefault="00303CE5" w:rsidP="004B7E44"/>
    <w:p w14:paraId="60FB7FE8" w14:textId="738309F9" w:rsidR="00104D69" w:rsidRDefault="00104D69" w:rsidP="004B7E44">
      <w:pPr>
        <w:rPr>
          <w:color w:val="161718" w:themeColor="text1"/>
          <w:sz w:val="20"/>
          <w:szCs w:val="20"/>
        </w:rPr>
      </w:pPr>
    </w:p>
    <w:p w14:paraId="05227E83" w14:textId="4897F587" w:rsidR="00104D69" w:rsidRDefault="00731AA1" w:rsidP="004B7E44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</w:t>
      </w:r>
      <w:r w:rsidR="00104D69">
        <w:rPr>
          <w:color w:val="161718" w:themeColor="text1"/>
          <w:sz w:val="20"/>
          <w:szCs w:val="20"/>
        </w:rPr>
        <w:t>Görsel 1.0 Python kütüphanelerin yüklenmesi</w:t>
      </w:r>
      <w:r>
        <w:rPr>
          <w:color w:val="161718" w:themeColor="text1"/>
          <w:sz w:val="20"/>
          <w:szCs w:val="20"/>
        </w:rPr>
        <w:t>”</w:t>
      </w:r>
    </w:p>
    <w:p w14:paraId="3A0B6A9B" w14:textId="77777777" w:rsidR="00104D69" w:rsidRDefault="00104D69" w:rsidP="004B7E44">
      <w:pPr>
        <w:rPr>
          <w:color w:val="161718" w:themeColor="text1"/>
          <w:sz w:val="20"/>
          <w:szCs w:val="20"/>
        </w:rPr>
      </w:pPr>
    </w:p>
    <w:p w14:paraId="705A1359" w14:textId="4AA52123" w:rsidR="00104D69" w:rsidRDefault="00303CE5" w:rsidP="004B7E44">
      <w:pPr>
        <w:rPr>
          <w:color w:val="161718" w:themeColor="text1"/>
          <w:sz w:val="44"/>
          <w:szCs w:val="44"/>
        </w:rPr>
      </w:pPr>
      <w:r>
        <w:rPr>
          <w:color w:val="161718" w:themeColor="text1"/>
          <w:sz w:val="44"/>
          <w:szCs w:val="44"/>
        </w:rPr>
        <w:t>Veri Ön İnceleme</w:t>
      </w:r>
    </w:p>
    <w:p w14:paraId="5F684143" w14:textId="3C750553" w:rsidR="00303CE5" w:rsidRDefault="00754B02" w:rsidP="004B7E44">
      <w:pPr>
        <w:rPr>
          <w:color w:val="161718" w:themeColor="text1"/>
          <w:sz w:val="44"/>
          <w:szCs w:val="44"/>
        </w:rPr>
      </w:pPr>
      <w:r w:rsidRPr="00303CE5">
        <w:rPr>
          <w:noProof/>
          <w:color w:val="161718" w:themeColor="text1"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7121DF4B" wp14:editId="7765AB25">
            <wp:simplePos x="0" y="0"/>
            <wp:positionH relativeFrom="margin">
              <wp:posOffset>4342130</wp:posOffset>
            </wp:positionH>
            <wp:positionV relativeFrom="paragraph">
              <wp:posOffset>13335</wp:posOffset>
            </wp:positionV>
            <wp:extent cx="2288778" cy="2781300"/>
            <wp:effectExtent l="0" t="0" r="0" b="0"/>
            <wp:wrapNone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77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CE5" w:rsidRPr="00303CE5">
        <w:rPr>
          <w:noProof/>
          <w:color w:val="161718" w:themeColor="text1"/>
          <w:sz w:val="44"/>
          <w:szCs w:val="44"/>
        </w:rPr>
        <w:drawing>
          <wp:inline distT="0" distB="0" distL="0" distR="0" wp14:anchorId="77AC5AAD" wp14:editId="6690D925">
            <wp:extent cx="4210050" cy="29400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2DE" w14:textId="2E4C574F" w:rsidR="00754B02" w:rsidRPr="00104D69" w:rsidRDefault="00731AA1" w:rsidP="004B7E44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“Tablo 1.0 Netflix Original veri seti”</w:t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  <w:t>“Görsel 1.1 veri setine yönelik bilgiler”</w:t>
      </w:r>
    </w:p>
    <w:p w14:paraId="50C409D4" w14:textId="731553EB" w:rsidR="00437650" w:rsidRPr="004023DA" w:rsidRDefault="00754B02" w:rsidP="004023DA">
      <w:pPr>
        <w:pStyle w:val="ListeParagraf"/>
        <w:numPr>
          <w:ilvl w:val="0"/>
          <w:numId w:val="20"/>
        </w:numPr>
        <w:rPr>
          <w:color w:val="161718" w:themeColor="text1"/>
          <w:sz w:val="24"/>
          <w:szCs w:val="24"/>
        </w:rPr>
      </w:pPr>
      <w:r w:rsidRPr="004023DA">
        <w:rPr>
          <w:color w:val="161718" w:themeColor="text1"/>
          <w:sz w:val="24"/>
          <w:szCs w:val="24"/>
        </w:rPr>
        <w:lastRenderedPageBreak/>
        <w:t>Veri tablosunda oluşan değerlere göre 27.5+ Kib boyutunda bir veri olduğu ve veriler arasında eksik değer olmadığı g</w:t>
      </w:r>
      <w:r w:rsidR="00437650" w:rsidRPr="004023DA">
        <w:rPr>
          <w:color w:val="161718" w:themeColor="text1"/>
          <w:sz w:val="24"/>
          <w:szCs w:val="24"/>
        </w:rPr>
        <w:t>örülmektedir.</w:t>
      </w:r>
    </w:p>
    <w:p w14:paraId="74D760B2" w14:textId="171BDF2D" w:rsidR="00437650" w:rsidRDefault="00437650" w:rsidP="004B7E44">
      <w:pPr>
        <w:rPr>
          <w:color w:val="161718" w:themeColor="text1"/>
          <w:sz w:val="24"/>
          <w:szCs w:val="24"/>
        </w:rPr>
      </w:pPr>
    </w:p>
    <w:p w14:paraId="49ADACE9" w14:textId="07BEC5A0" w:rsidR="00437650" w:rsidRDefault="00437650" w:rsidP="004B7E44">
      <w:pPr>
        <w:rPr>
          <w:color w:val="161718" w:themeColor="text1"/>
          <w:sz w:val="40"/>
          <w:szCs w:val="40"/>
        </w:rPr>
      </w:pPr>
      <w:r>
        <w:rPr>
          <w:color w:val="161718" w:themeColor="text1"/>
          <w:sz w:val="40"/>
          <w:szCs w:val="40"/>
        </w:rPr>
        <w:t>Veri Analizi</w:t>
      </w:r>
    </w:p>
    <w:p w14:paraId="620340E1" w14:textId="73B1BA2A" w:rsidR="00303CE5" w:rsidRDefault="00437650" w:rsidP="00437650">
      <w:pPr>
        <w:pStyle w:val="ListeParagraf"/>
        <w:numPr>
          <w:ilvl w:val="0"/>
          <w:numId w:val="3"/>
        </w:numPr>
        <w:rPr>
          <w:color w:val="161718" w:themeColor="text1"/>
          <w:sz w:val="24"/>
          <w:szCs w:val="24"/>
        </w:rPr>
      </w:pPr>
      <w:r w:rsidRPr="00437650">
        <w:rPr>
          <w:color w:val="161718" w:themeColor="text1"/>
          <w:sz w:val="24"/>
          <w:szCs w:val="24"/>
        </w:rPr>
        <w:t>Veri setine göre uzun soluklu filmler</w:t>
      </w:r>
      <w:r>
        <w:rPr>
          <w:color w:val="161718" w:themeColor="text1"/>
          <w:sz w:val="24"/>
          <w:szCs w:val="24"/>
        </w:rPr>
        <w:t>in</w:t>
      </w:r>
      <w:r w:rsidRPr="00437650">
        <w:rPr>
          <w:color w:val="161718" w:themeColor="text1"/>
          <w:sz w:val="24"/>
          <w:szCs w:val="24"/>
        </w:rPr>
        <w:t xml:space="preserve"> hangi dilde oluştu</w:t>
      </w:r>
      <w:r>
        <w:rPr>
          <w:color w:val="161718" w:themeColor="text1"/>
          <w:sz w:val="24"/>
          <w:szCs w:val="24"/>
        </w:rPr>
        <w:t>ğuna dair listeleyelim ve görselleştirelim.</w:t>
      </w:r>
    </w:p>
    <w:p w14:paraId="6C1224AF" w14:textId="388F2F7E" w:rsidR="003045FD" w:rsidRPr="003045FD" w:rsidRDefault="003045FD" w:rsidP="003045FD">
      <w:pPr>
        <w:pStyle w:val="ListeParagraf"/>
        <w:numPr>
          <w:ilvl w:val="0"/>
          <w:numId w:val="3"/>
        </w:numPr>
        <w:rPr>
          <w:color w:val="161718" w:themeColor="text1"/>
          <w:sz w:val="24"/>
          <w:szCs w:val="24"/>
        </w:rPr>
      </w:pPr>
      <w:r w:rsidRPr="003045FD">
        <w:rPr>
          <w:color w:val="161718" w:themeColor="text1"/>
          <w:sz w:val="24"/>
          <w:szCs w:val="24"/>
        </w:rPr>
        <w:t xml:space="preserve">Uzun soluklu çok açık bir yorum olduğundan sezgisel olarak </w:t>
      </w:r>
      <w:r>
        <w:rPr>
          <w:color w:val="161718" w:themeColor="text1"/>
          <w:sz w:val="24"/>
          <w:szCs w:val="24"/>
        </w:rPr>
        <w:t>86</w:t>
      </w:r>
      <w:r w:rsidRPr="003045FD">
        <w:rPr>
          <w:color w:val="161718" w:themeColor="text1"/>
          <w:sz w:val="24"/>
          <w:szCs w:val="24"/>
        </w:rPr>
        <w:t xml:space="preserve"> </w:t>
      </w:r>
      <w:r>
        <w:rPr>
          <w:color w:val="161718" w:themeColor="text1"/>
          <w:sz w:val="24"/>
          <w:szCs w:val="24"/>
        </w:rPr>
        <w:t>dk’dan</w:t>
      </w:r>
      <w:r w:rsidRPr="003045FD">
        <w:rPr>
          <w:color w:val="161718" w:themeColor="text1"/>
          <w:sz w:val="24"/>
          <w:szCs w:val="24"/>
        </w:rPr>
        <w:t xml:space="preserve"> fazla süren filmleri listeleyip görselleştirelim.</w:t>
      </w:r>
    </w:p>
    <w:p w14:paraId="3FEC88E4" w14:textId="5C84381E" w:rsidR="00B8259B" w:rsidRDefault="00B8259B" w:rsidP="00437650">
      <w:pPr>
        <w:pStyle w:val="ListeParagraf"/>
        <w:numPr>
          <w:ilvl w:val="0"/>
          <w:numId w:val="3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Grafikte “English” dilindeki filmlerin daha uzun soluklu olduğunu görebiliriz.</w:t>
      </w:r>
    </w:p>
    <w:p w14:paraId="743B5A8D" w14:textId="2C262C08" w:rsidR="00B8259B" w:rsidRDefault="00B8259B" w:rsidP="00B8259B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2154F3D" wp14:editId="766259AC">
            <wp:simplePos x="0" y="0"/>
            <wp:positionH relativeFrom="page">
              <wp:posOffset>3038475</wp:posOffset>
            </wp:positionH>
            <wp:positionV relativeFrom="paragraph">
              <wp:posOffset>6985</wp:posOffset>
            </wp:positionV>
            <wp:extent cx="4095750" cy="3266704"/>
            <wp:effectExtent l="0" t="0" r="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66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650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ABC4FB1" wp14:editId="0274AF88">
            <wp:simplePos x="0" y="0"/>
            <wp:positionH relativeFrom="column">
              <wp:posOffset>287655</wp:posOffset>
            </wp:positionH>
            <wp:positionV relativeFrom="paragraph">
              <wp:posOffset>24765</wp:posOffset>
            </wp:positionV>
            <wp:extent cx="1714500" cy="3302635"/>
            <wp:effectExtent l="0" t="0" r="0" b="0"/>
            <wp:wrapNone/>
            <wp:docPr id="17" name="Resim 1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tablo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4C134" w14:textId="48E753E0" w:rsidR="00B8259B" w:rsidRDefault="00B8259B" w:rsidP="00B8259B">
      <w:pPr>
        <w:rPr>
          <w:color w:val="161718" w:themeColor="text1"/>
          <w:sz w:val="24"/>
          <w:szCs w:val="24"/>
        </w:rPr>
      </w:pPr>
    </w:p>
    <w:p w14:paraId="2EE9ED5D" w14:textId="77777777" w:rsidR="00B8259B" w:rsidRDefault="00B8259B" w:rsidP="00B8259B">
      <w:pPr>
        <w:rPr>
          <w:color w:val="161718" w:themeColor="text1"/>
          <w:sz w:val="24"/>
          <w:szCs w:val="24"/>
        </w:rPr>
      </w:pPr>
    </w:p>
    <w:p w14:paraId="79A36430" w14:textId="0C5F225D" w:rsidR="00B8259B" w:rsidRDefault="00B8259B" w:rsidP="00B8259B">
      <w:pPr>
        <w:rPr>
          <w:color w:val="161718" w:themeColor="text1"/>
          <w:sz w:val="24"/>
          <w:szCs w:val="24"/>
        </w:rPr>
      </w:pPr>
    </w:p>
    <w:p w14:paraId="3413A372" w14:textId="07986D03" w:rsidR="00B8259B" w:rsidRDefault="00B8259B" w:rsidP="00B8259B">
      <w:pPr>
        <w:rPr>
          <w:color w:val="161718" w:themeColor="text1"/>
          <w:sz w:val="24"/>
          <w:szCs w:val="24"/>
        </w:rPr>
      </w:pPr>
    </w:p>
    <w:p w14:paraId="65692656" w14:textId="7BC8EB40" w:rsidR="00B8259B" w:rsidRDefault="00B8259B" w:rsidP="00B8259B">
      <w:pPr>
        <w:rPr>
          <w:color w:val="161718" w:themeColor="text1"/>
          <w:sz w:val="24"/>
          <w:szCs w:val="24"/>
        </w:rPr>
      </w:pPr>
    </w:p>
    <w:p w14:paraId="62FFD4AD" w14:textId="4EC79376" w:rsidR="00B8259B" w:rsidRPr="00B8259B" w:rsidRDefault="00B8259B" w:rsidP="00B8259B">
      <w:pPr>
        <w:rPr>
          <w:color w:val="161718" w:themeColor="text1"/>
          <w:sz w:val="24"/>
          <w:szCs w:val="24"/>
        </w:rPr>
      </w:pPr>
    </w:p>
    <w:p w14:paraId="764082A5" w14:textId="77777777" w:rsidR="00B8259B" w:rsidRDefault="00B8259B" w:rsidP="00B8259B">
      <w:pPr>
        <w:rPr>
          <w:color w:val="161718" w:themeColor="text1"/>
          <w:sz w:val="24"/>
          <w:szCs w:val="24"/>
        </w:rPr>
      </w:pPr>
    </w:p>
    <w:p w14:paraId="04DB459C" w14:textId="6C93A02F" w:rsidR="00B8259B" w:rsidRDefault="00B8259B" w:rsidP="00B8259B">
      <w:pPr>
        <w:rPr>
          <w:color w:val="161718" w:themeColor="text1"/>
          <w:sz w:val="24"/>
          <w:szCs w:val="24"/>
        </w:rPr>
      </w:pPr>
    </w:p>
    <w:p w14:paraId="7C96B320" w14:textId="342F9FF0" w:rsidR="00B8259B" w:rsidRDefault="00B8259B" w:rsidP="00B8259B">
      <w:pPr>
        <w:rPr>
          <w:color w:val="161718" w:themeColor="text1"/>
          <w:sz w:val="24"/>
          <w:szCs w:val="24"/>
        </w:rPr>
      </w:pPr>
    </w:p>
    <w:p w14:paraId="3314453C" w14:textId="77777777" w:rsidR="00B8259B" w:rsidRDefault="00B8259B" w:rsidP="00B8259B">
      <w:pPr>
        <w:rPr>
          <w:color w:val="161718" w:themeColor="text1"/>
          <w:sz w:val="24"/>
          <w:szCs w:val="24"/>
        </w:rPr>
      </w:pPr>
    </w:p>
    <w:p w14:paraId="39C30A74" w14:textId="06347B0D" w:rsidR="00B8259B" w:rsidRDefault="00B8259B" w:rsidP="00B8259B">
      <w:pPr>
        <w:rPr>
          <w:color w:val="161718" w:themeColor="text1"/>
          <w:sz w:val="24"/>
          <w:szCs w:val="24"/>
        </w:rPr>
      </w:pPr>
    </w:p>
    <w:p w14:paraId="364A49CC" w14:textId="4F740419" w:rsidR="00437650" w:rsidRDefault="00437650" w:rsidP="00B8259B">
      <w:pPr>
        <w:rPr>
          <w:color w:val="161718" w:themeColor="text1"/>
          <w:sz w:val="24"/>
          <w:szCs w:val="24"/>
        </w:rPr>
      </w:pPr>
    </w:p>
    <w:p w14:paraId="30CE2114" w14:textId="0600A1CB" w:rsidR="00B8259B" w:rsidRDefault="00B8259B" w:rsidP="00B8259B">
      <w:pPr>
        <w:rPr>
          <w:color w:val="161718" w:themeColor="text1"/>
          <w:sz w:val="24"/>
          <w:szCs w:val="24"/>
        </w:rPr>
      </w:pPr>
    </w:p>
    <w:p w14:paraId="02045D42" w14:textId="341857A9" w:rsidR="00B8259B" w:rsidRDefault="00B8259B" w:rsidP="00B8259B">
      <w:pPr>
        <w:rPr>
          <w:color w:val="161718" w:themeColor="text1"/>
          <w:sz w:val="24"/>
          <w:szCs w:val="24"/>
        </w:rPr>
      </w:pPr>
    </w:p>
    <w:p w14:paraId="7C1B4799" w14:textId="376EBBAA" w:rsidR="00B8259B" w:rsidRDefault="00B8259B" w:rsidP="00B8259B">
      <w:pPr>
        <w:rPr>
          <w:color w:val="161718" w:themeColor="text1"/>
          <w:sz w:val="24"/>
          <w:szCs w:val="24"/>
        </w:rPr>
      </w:pPr>
    </w:p>
    <w:p w14:paraId="2E224825" w14:textId="74366FAE" w:rsidR="00104D69" w:rsidRDefault="00104D69" w:rsidP="00B8259B">
      <w:pPr>
        <w:rPr>
          <w:color w:val="161718" w:themeColor="text1"/>
          <w:sz w:val="24"/>
          <w:szCs w:val="24"/>
        </w:rPr>
      </w:pPr>
    </w:p>
    <w:p w14:paraId="5A5E4737" w14:textId="20A6A5F4" w:rsidR="00B8259B" w:rsidRDefault="00B8259B" w:rsidP="00B8259B">
      <w:pPr>
        <w:rPr>
          <w:color w:val="161718" w:themeColor="text1"/>
          <w:sz w:val="24"/>
          <w:szCs w:val="24"/>
        </w:rPr>
      </w:pPr>
    </w:p>
    <w:p w14:paraId="1A010BDA" w14:textId="7879E2D2" w:rsidR="00B8259B" w:rsidRPr="00731AA1" w:rsidRDefault="00731AA1" w:rsidP="00B8259B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>“</w:t>
      </w:r>
      <w:r>
        <w:rPr>
          <w:color w:val="161718" w:themeColor="text1"/>
          <w:sz w:val="20"/>
          <w:szCs w:val="20"/>
        </w:rPr>
        <w:t>Görsel 1.2 Uzun soluklu filmlerin ortalama süreleri”      “Görsel 1.3 Ortalama Runtime-Language çizgi grafiği</w:t>
      </w:r>
    </w:p>
    <w:p w14:paraId="2010B4E6" w14:textId="77777777" w:rsidR="00104D69" w:rsidRDefault="00104D69" w:rsidP="00B8259B">
      <w:pPr>
        <w:rPr>
          <w:color w:val="161718" w:themeColor="text1"/>
          <w:sz w:val="24"/>
          <w:szCs w:val="24"/>
        </w:rPr>
      </w:pPr>
    </w:p>
    <w:p w14:paraId="1EA57D35" w14:textId="3344951E" w:rsidR="00B8259B" w:rsidRDefault="00BF450E" w:rsidP="003045FD">
      <w:pPr>
        <w:pStyle w:val="ListeParagraf"/>
        <w:numPr>
          <w:ilvl w:val="0"/>
          <w:numId w:val="6"/>
        </w:numPr>
        <w:rPr>
          <w:color w:val="161718" w:themeColor="text1"/>
          <w:sz w:val="24"/>
          <w:szCs w:val="24"/>
        </w:rPr>
      </w:pPr>
      <w:r w:rsidRPr="00BF450E">
        <w:rPr>
          <w:color w:val="161718" w:themeColor="text1"/>
          <w:sz w:val="24"/>
          <w:szCs w:val="24"/>
        </w:rPr>
        <w:t>2019 Ocak ile 2020 Haziran tarihleri arasında 'Documentary' türünde çekilmiş filmlerin IMDB değerlerini bulup görselleştir</w:t>
      </w:r>
      <w:r>
        <w:rPr>
          <w:color w:val="161718" w:themeColor="text1"/>
          <w:sz w:val="24"/>
          <w:szCs w:val="24"/>
        </w:rPr>
        <w:t>elim</w:t>
      </w:r>
      <w:r w:rsidRPr="00BF450E">
        <w:rPr>
          <w:color w:val="161718" w:themeColor="text1"/>
          <w:sz w:val="24"/>
          <w:szCs w:val="24"/>
        </w:rPr>
        <w:t>.</w:t>
      </w:r>
    </w:p>
    <w:p w14:paraId="1F6C0698" w14:textId="34394F31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  <w:r w:rsidRPr="00BF450E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7A792B4" wp14:editId="06CA9474">
            <wp:simplePos x="0" y="0"/>
            <wp:positionH relativeFrom="column">
              <wp:posOffset>306705</wp:posOffset>
            </wp:positionH>
            <wp:positionV relativeFrom="paragraph">
              <wp:posOffset>60325</wp:posOffset>
            </wp:positionV>
            <wp:extent cx="5810250" cy="2638425"/>
            <wp:effectExtent l="0" t="0" r="0" b="9525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F869E" w14:textId="608CEFDD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4460234B" w14:textId="76B426C5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4C9B5304" w14:textId="6010EE1C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2FE0030C" w14:textId="03FD6654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4D6715C6" w14:textId="06BB3310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56A29007" w14:textId="357C449F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7B6146B3" w14:textId="5DE2310B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4980621D" w14:textId="5D40DAAF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1C1257D9" w14:textId="06C0E55F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312C1034" w14:textId="0276788E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15FB9503" w14:textId="24ADCD68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3AADC927" w14:textId="380AA3C0" w:rsidR="00731AA1" w:rsidRDefault="00731AA1" w:rsidP="00BF450E">
      <w:pPr>
        <w:pStyle w:val="ListeParagraf"/>
        <w:rPr>
          <w:color w:val="161718" w:themeColor="text1"/>
          <w:sz w:val="24"/>
          <w:szCs w:val="24"/>
        </w:rPr>
      </w:pPr>
    </w:p>
    <w:p w14:paraId="0B38DAA4" w14:textId="1F28698C" w:rsidR="00731AA1" w:rsidRDefault="00731AA1" w:rsidP="00BF450E">
      <w:pPr>
        <w:pStyle w:val="ListeParagraf"/>
        <w:rPr>
          <w:color w:val="161718" w:themeColor="text1"/>
          <w:sz w:val="24"/>
          <w:szCs w:val="24"/>
        </w:rPr>
      </w:pPr>
    </w:p>
    <w:p w14:paraId="37A8C457" w14:textId="480CEF38" w:rsidR="00BF450E" w:rsidRPr="00731AA1" w:rsidRDefault="00731AA1" w:rsidP="00731AA1">
      <w:pPr>
        <w:pStyle w:val="ListeParagraf"/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</w:t>
      </w:r>
      <w:r w:rsidRPr="00731AA1">
        <w:rPr>
          <w:color w:val="161718" w:themeColor="text1"/>
          <w:sz w:val="20"/>
          <w:szCs w:val="20"/>
        </w:rPr>
        <w:t>Görsel 1.4 2019 Ocak ile 2020 Haziran Film-IMDB sütun grafiği</w:t>
      </w:r>
      <w:r>
        <w:rPr>
          <w:color w:val="161718" w:themeColor="text1"/>
          <w:sz w:val="20"/>
          <w:szCs w:val="20"/>
        </w:rPr>
        <w:t>”</w:t>
      </w:r>
    </w:p>
    <w:p w14:paraId="32CF62F8" w14:textId="7E2C5F70" w:rsidR="0019331E" w:rsidRDefault="00BF450E" w:rsidP="0019331E">
      <w:pPr>
        <w:pStyle w:val="ListeParagraf"/>
        <w:numPr>
          <w:ilvl w:val="0"/>
          <w:numId w:val="6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lastRenderedPageBreak/>
        <w:t xml:space="preserve">İlgili tarihler arasındaki “Dancing with the Birds” filmi 8.3 IMDB skoruyla </w:t>
      </w:r>
      <w:r w:rsidR="0019331E">
        <w:rPr>
          <w:color w:val="161718" w:themeColor="text1"/>
          <w:sz w:val="24"/>
          <w:szCs w:val="24"/>
        </w:rPr>
        <w:t>en fazla “Enter the Anime” filmi 2.9 IMDB skoruyla en az puanı elde ettiklerini görüyoruz.</w:t>
      </w:r>
    </w:p>
    <w:p w14:paraId="1D53D64B" w14:textId="6B921939" w:rsidR="0019331E" w:rsidRPr="0019331E" w:rsidRDefault="0019331E" w:rsidP="0019331E">
      <w:pPr>
        <w:ind w:left="360"/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43605B9" wp14:editId="0EF57818">
            <wp:simplePos x="0" y="0"/>
            <wp:positionH relativeFrom="margin">
              <wp:posOffset>363855</wp:posOffset>
            </wp:positionH>
            <wp:positionV relativeFrom="paragraph">
              <wp:posOffset>58421</wp:posOffset>
            </wp:positionV>
            <wp:extent cx="4705350" cy="1258808"/>
            <wp:effectExtent l="0" t="0" r="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90" cy="1263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8D428" w14:textId="50FB60B1" w:rsidR="00BF450E" w:rsidRDefault="00BF450E" w:rsidP="00BF450E">
      <w:pPr>
        <w:pStyle w:val="ListeParagraf"/>
        <w:rPr>
          <w:color w:val="161718" w:themeColor="text1"/>
          <w:sz w:val="24"/>
          <w:szCs w:val="24"/>
        </w:rPr>
      </w:pPr>
    </w:p>
    <w:p w14:paraId="56B95711" w14:textId="241D70CF" w:rsidR="0019331E" w:rsidRDefault="0019331E" w:rsidP="00BF450E">
      <w:pPr>
        <w:pStyle w:val="ListeParagraf"/>
        <w:rPr>
          <w:color w:val="161718" w:themeColor="text1"/>
          <w:sz w:val="24"/>
          <w:szCs w:val="24"/>
        </w:rPr>
      </w:pPr>
    </w:p>
    <w:p w14:paraId="10A90FB0" w14:textId="40CB7A5A" w:rsidR="0019331E" w:rsidRDefault="0019331E" w:rsidP="00BF450E">
      <w:pPr>
        <w:pStyle w:val="ListeParagraf"/>
        <w:rPr>
          <w:color w:val="161718" w:themeColor="text1"/>
          <w:sz w:val="24"/>
          <w:szCs w:val="24"/>
        </w:rPr>
      </w:pPr>
    </w:p>
    <w:p w14:paraId="59219700" w14:textId="78AABFB3" w:rsidR="0019331E" w:rsidRDefault="0019331E" w:rsidP="00BF450E">
      <w:pPr>
        <w:pStyle w:val="ListeParagraf"/>
        <w:rPr>
          <w:color w:val="161718" w:themeColor="text1"/>
          <w:sz w:val="24"/>
          <w:szCs w:val="24"/>
        </w:rPr>
      </w:pPr>
    </w:p>
    <w:p w14:paraId="49893B06" w14:textId="30AA3EE8" w:rsidR="0019331E" w:rsidRDefault="0019331E" w:rsidP="00BF450E">
      <w:pPr>
        <w:pStyle w:val="ListeParagraf"/>
        <w:rPr>
          <w:color w:val="161718" w:themeColor="text1"/>
          <w:sz w:val="24"/>
          <w:szCs w:val="24"/>
        </w:rPr>
      </w:pPr>
    </w:p>
    <w:p w14:paraId="51666144" w14:textId="7A0CDECC" w:rsidR="00731AA1" w:rsidRPr="00D11EBD" w:rsidRDefault="00731AA1" w:rsidP="00D11EBD">
      <w:pPr>
        <w:rPr>
          <w:color w:val="161718" w:themeColor="text1"/>
          <w:sz w:val="24"/>
          <w:szCs w:val="24"/>
        </w:rPr>
      </w:pPr>
    </w:p>
    <w:p w14:paraId="0732B9EA" w14:textId="34752829" w:rsidR="00731AA1" w:rsidRPr="00731AA1" w:rsidRDefault="00731AA1" w:rsidP="00BF450E">
      <w:pPr>
        <w:pStyle w:val="ListeParagraf"/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>“</w:t>
      </w:r>
      <w:r>
        <w:rPr>
          <w:color w:val="161718" w:themeColor="text1"/>
          <w:sz w:val="20"/>
          <w:szCs w:val="20"/>
        </w:rPr>
        <w:t>Tablo 1.1</w:t>
      </w:r>
      <w:r w:rsidR="00D11EBD">
        <w:rPr>
          <w:color w:val="161718" w:themeColor="text1"/>
          <w:sz w:val="20"/>
          <w:szCs w:val="20"/>
        </w:rPr>
        <w:t xml:space="preserve"> İngilizce dilindeki filmlerin en yüksek IMDB skoru sıralaması”</w:t>
      </w:r>
    </w:p>
    <w:p w14:paraId="768D79AE" w14:textId="2C820F02" w:rsidR="0019331E" w:rsidRPr="00731AA1" w:rsidRDefault="0019331E" w:rsidP="00731AA1">
      <w:pPr>
        <w:rPr>
          <w:color w:val="161718" w:themeColor="text1"/>
          <w:sz w:val="24"/>
          <w:szCs w:val="24"/>
        </w:rPr>
      </w:pPr>
    </w:p>
    <w:p w14:paraId="148690E0" w14:textId="51B67E86" w:rsidR="0019331E" w:rsidRDefault="0019331E" w:rsidP="0019331E">
      <w:pPr>
        <w:pStyle w:val="ListeParagraf"/>
        <w:numPr>
          <w:ilvl w:val="0"/>
          <w:numId w:val="6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Yukarıdaki tabloda İngilizce dilindeki filmlerden en yüksek IMDB skoruna ait sıralamayı tablo halinde görebiliriz.</w:t>
      </w:r>
    </w:p>
    <w:p w14:paraId="06B635F8" w14:textId="22C81363" w:rsidR="00AE1727" w:rsidRDefault="00AE1727" w:rsidP="0019331E">
      <w:pPr>
        <w:pStyle w:val="ListeParagraf"/>
        <w:numPr>
          <w:ilvl w:val="0"/>
          <w:numId w:val="6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Netflix Original türlerine göre toplam 115 farklı yapıma ev sahipliği yapmıştır.</w:t>
      </w:r>
    </w:p>
    <w:p w14:paraId="4C1EED95" w14:textId="0AF467D5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1D5E18F5" w14:textId="5EA60F06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EBC3DF9" wp14:editId="240AE396">
            <wp:simplePos x="0" y="0"/>
            <wp:positionH relativeFrom="margin">
              <wp:posOffset>1516380</wp:posOffset>
            </wp:positionH>
            <wp:positionV relativeFrom="paragraph">
              <wp:posOffset>8891</wp:posOffset>
            </wp:positionV>
            <wp:extent cx="2847975" cy="2287568"/>
            <wp:effectExtent l="0" t="0" r="0" b="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8" cy="2292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A18CE" w14:textId="05CED875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3216567B" w14:textId="2B8429A4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5901A521" w14:textId="1CED041B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509C6A4A" w14:textId="2123B00C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5B807565" w14:textId="6A248D90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1757C068" w14:textId="1C7D0942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03D8FAA7" w14:textId="36148BB2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4D3FF9E4" w14:textId="2A626B95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1CC5FF1C" w14:textId="72D88FB0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790D4DD1" w14:textId="350A07E8" w:rsidR="00AE1727" w:rsidRDefault="00AE1727" w:rsidP="00AE1727">
      <w:pPr>
        <w:ind w:left="360"/>
        <w:rPr>
          <w:color w:val="161718" w:themeColor="text1"/>
          <w:sz w:val="24"/>
          <w:szCs w:val="24"/>
        </w:rPr>
      </w:pPr>
    </w:p>
    <w:p w14:paraId="47A878EA" w14:textId="77777777" w:rsidR="00D11EBD" w:rsidRDefault="00D11EBD" w:rsidP="00D11EBD">
      <w:pPr>
        <w:rPr>
          <w:color w:val="161718" w:themeColor="text1"/>
          <w:sz w:val="24"/>
          <w:szCs w:val="24"/>
        </w:rPr>
      </w:pPr>
    </w:p>
    <w:p w14:paraId="3ED359C8" w14:textId="2B512102" w:rsidR="00AE1727" w:rsidRPr="00D11EBD" w:rsidRDefault="00D11EBD" w:rsidP="00AE1727">
      <w:pPr>
        <w:ind w:left="360"/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>“</w:t>
      </w:r>
      <w:r>
        <w:rPr>
          <w:color w:val="161718" w:themeColor="text1"/>
          <w:sz w:val="20"/>
          <w:szCs w:val="20"/>
        </w:rPr>
        <w:t>Görsel 1.5 Filmlerin yüzdelik türlerine göre dağılım grafiği”</w:t>
      </w:r>
    </w:p>
    <w:p w14:paraId="20E52462" w14:textId="18E31076" w:rsidR="00AE1727" w:rsidRDefault="00AE1727" w:rsidP="00AE1727">
      <w:pPr>
        <w:pStyle w:val="ListeParagraf"/>
        <w:ind w:left="1080"/>
        <w:rPr>
          <w:color w:val="161718" w:themeColor="text1"/>
          <w:sz w:val="24"/>
          <w:szCs w:val="24"/>
        </w:rPr>
      </w:pPr>
    </w:p>
    <w:p w14:paraId="1740F32B" w14:textId="67EE189E" w:rsidR="00AE1727" w:rsidRDefault="00AE1727" w:rsidP="00AE1727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Daire grafiğinde ilk 10 yapımın türüne göre yüzdelik dağılımı</w:t>
      </w:r>
      <w:r w:rsidR="009D7406">
        <w:rPr>
          <w:color w:val="161718" w:themeColor="text1"/>
          <w:sz w:val="24"/>
          <w:szCs w:val="24"/>
        </w:rPr>
        <w:t>nı incelersek pastanın yarısından fazlasını %39.1 ile belgesel, %18.9 ile drama, %12.0 ile komedi türleri oluşturuyor.</w:t>
      </w:r>
    </w:p>
    <w:p w14:paraId="00FCED06" w14:textId="34336467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FD9BC85" wp14:editId="6EBB67FC">
            <wp:simplePos x="0" y="0"/>
            <wp:positionH relativeFrom="column">
              <wp:posOffset>-179070</wp:posOffset>
            </wp:positionH>
            <wp:positionV relativeFrom="paragraph">
              <wp:posOffset>50800</wp:posOffset>
            </wp:positionV>
            <wp:extent cx="6743669" cy="2486025"/>
            <wp:effectExtent l="0" t="0" r="635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161" cy="248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059B9" w14:textId="091571D1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2D02FAC8" w14:textId="3188D300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62B46579" w14:textId="7087A9B7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3938AEB3" w14:textId="329F98B0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2FB1668A" w14:textId="43B7845D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725DC185" w14:textId="11D5EE13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571B11F6" w14:textId="448CFA03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6F60114A" w14:textId="538439AB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12A543A5" w14:textId="6920C158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28A633D9" w14:textId="0B1FCE5F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5E3CD160" w14:textId="5E3938EC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5449A8E6" w14:textId="28E1605D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693A9D55" w14:textId="08B2C603" w:rsidR="009D7406" w:rsidRDefault="009D7406" w:rsidP="009D7406">
      <w:pPr>
        <w:ind w:left="720"/>
        <w:rPr>
          <w:color w:val="161718" w:themeColor="text1"/>
          <w:sz w:val="24"/>
          <w:szCs w:val="24"/>
        </w:rPr>
      </w:pPr>
    </w:p>
    <w:p w14:paraId="686E31CE" w14:textId="0CC061DC" w:rsidR="009D7406" w:rsidRDefault="00D11EBD" w:rsidP="008D42DA">
      <w:p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“</w:t>
      </w:r>
      <w:r w:rsidRPr="00D11EBD">
        <w:rPr>
          <w:color w:val="161718" w:themeColor="text1"/>
          <w:sz w:val="20"/>
          <w:szCs w:val="20"/>
        </w:rPr>
        <w:t>Görsel 1.6 Türlerine göre filmlerin sütun grafiği”</w:t>
      </w:r>
    </w:p>
    <w:p w14:paraId="63375F69" w14:textId="3F812E51" w:rsidR="009D7406" w:rsidRDefault="009D7406" w:rsidP="009D7406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lastRenderedPageBreak/>
        <w:t>Sütun grafiğine bakarak daha fazla geniş aralıkta birçok farklı çeşidin bulunduğunu gözlemleyebiliriz.</w:t>
      </w:r>
    </w:p>
    <w:p w14:paraId="4AD8D7D3" w14:textId="66060421" w:rsidR="00351A46" w:rsidRDefault="009D7406" w:rsidP="00351A46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 xml:space="preserve">Veri setine göre en çok kullanılan diller </w:t>
      </w:r>
      <w:r w:rsidR="00351A46">
        <w:rPr>
          <w:color w:val="161718" w:themeColor="text1"/>
          <w:sz w:val="24"/>
          <w:szCs w:val="24"/>
        </w:rPr>
        <w:t>401 kez İngilizce, 33 kez Hindice, 31 kez ise İspanyolca dillerinden oluşmuştur.</w:t>
      </w:r>
    </w:p>
    <w:p w14:paraId="591577B1" w14:textId="70DEE3E5" w:rsidR="00351A46" w:rsidRDefault="00351A46" w:rsidP="00351A46">
      <w:pPr>
        <w:rPr>
          <w:color w:val="161718" w:themeColor="text1"/>
          <w:sz w:val="24"/>
          <w:szCs w:val="24"/>
        </w:rPr>
      </w:pPr>
      <w:r w:rsidRPr="00351A46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1D9AB53" wp14:editId="0AE38DA3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2362200" cy="1113542"/>
            <wp:effectExtent l="0" t="0" r="0" b="0"/>
            <wp:wrapNone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1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1BEAB" w14:textId="460C9670" w:rsidR="00351A46" w:rsidRDefault="00351A46" w:rsidP="00351A46">
      <w:pPr>
        <w:rPr>
          <w:color w:val="161718" w:themeColor="text1"/>
          <w:sz w:val="24"/>
          <w:szCs w:val="24"/>
        </w:rPr>
      </w:pPr>
    </w:p>
    <w:p w14:paraId="6BF42B3D" w14:textId="5CB80741" w:rsidR="00351A46" w:rsidRDefault="00351A46" w:rsidP="00351A46">
      <w:pPr>
        <w:rPr>
          <w:color w:val="161718" w:themeColor="text1"/>
          <w:sz w:val="24"/>
          <w:szCs w:val="24"/>
        </w:rPr>
      </w:pPr>
    </w:p>
    <w:p w14:paraId="5593E84F" w14:textId="2644031B" w:rsidR="00351A46" w:rsidRDefault="00351A46" w:rsidP="00351A46">
      <w:pPr>
        <w:rPr>
          <w:color w:val="161718" w:themeColor="text1"/>
          <w:sz w:val="24"/>
          <w:szCs w:val="24"/>
        </w:rPr>
      </w:pPr>
    </w:p>
    <w:p w14:paraId="1A37E593" w14:textId="6BF22D09" w:rsidR="00351A46" w:rsidRDefault="00351A46" w:rsidP="00351A46">
      <w:pPr>
        <w:rPr>
          <w:color w:val="161718" w:themeColor="text1"/>
          <w:sz w:val="24"/>
          <w:szCs w:val="24"/>
        </w:rPr>
      </w:pPr>
    </w:p>
    <w:p w14:paraId="22FAE6C4" w14:textId="77777777" w:rsidR="00D11EBD" w:rsidRDefault="00D11EBD" w:rsidP="00351A46">
      <w:pPr>
        <w:rPr>
          <w:color w:val="161718" w:themeColor="text1"/>
          <w:sz w:val="20"/>
          <w:szCs w:val="20"/>
        </w:rPr>
      </w:pPr>
    </w:p>
    <w:p w14:paraId="10CA41BE" w14:textId="66006EED" w:rsidR="00351A46" w:rsidRPr="00D11EBD" w:rsidRDefault="00D11EBD" w:rsidP="004023DA">
      <w:pPr>
        <w:ind w:left="2880"/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“Görsel 1.7 IMDB skoruna göre liste”</w:t>
      </w:r>
    </w:p>
    <w:p w14:paraId="2BC06DE3" w14:textId="77777777" w:rsidR="00D11EBD" w:rsidRDefault="00D11EBD" w:rsidP="00351A46">
      <w:pPr>
        <w:rPr>
          <w:color w:val="161718" w:themeColor="text1"/>
          <w:sz w:val="24"/>
          <w:szCs w:val="24"/>
        </w:rPr>
      </w:pPr>
    </w:p>
    <w:p w14:paraId="557B6C96" w14:textId="2CF1C4A1" w:rsidR="00351A46" w:rsidRDefault="00351A46" w:rsidP="00351A46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IMDB skoruna göre ilk 10 film listelenmiştir.</w:t>
      </w:r>
    </w:p>
    <w:p w14:paraId="52110F62" w14:textId="1D9FF7AC" w:rsidR="00351A46" w:rsidRDefault="00351A46" w:rsidP="00351A46">
      <w:pPr>
        <w:rPr>
          <w:color w:val="161718" w:themeColor="text1"/>
          <w:sz w:val="24"/>
          <w:szCs w:val="24"/>
        </w:rPr>
      </w:pPr>
    </w:p>
    <w:p w14:paraId="685AED0D" w14:textId="67311C6E" w:rsidR="00351A46" w:rsidRDefault="00E56AB8" w:rsidP="00351A46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7A7753C" wp14:editId="29F26EB1">
            <wp:simplePos x="0" y="0"/>
            <wp:positionH relativeFrom="margin">
              <wp:posOffset>1706881</wp:posOffset>
            </wp:positionH>
            <wp:positionV relativeFrom="paragraph">
              <wp:posOffset>11430</wp:posOffset>
            </wp:positionV>
            <wp:extent cx="2095500" cy="758458"/>
            <wp:effectExtent l="0" t="0" r="0" b="381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241" cy="760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6F35A" w14:textId="1314E1F6" w:rsidR="00351A46" w:rsidRDefault="00351A46" w:rsidP="00351A46">
      <w:pPr>
        <w:rPr>
          <w:color w:val="161718" w:themeColor="text1"/>
          <w:sz w:val="24"/>
          <w:szCs w:val="24"/>
        </w:rPr>
      </w:pPr>
    </w:p>
    <w:p w14:paraId="6C762873" w14:textId="6D502B76" w:rsidR="00351A46" w:rsidRDefault="00351A46" w:rsidP="00351A46">
      <w:pPr>
        <w:rPr>
          <w:color w:val="161718" w:themeColor="text1"/>
          <w:sz w:val="24"/>
          <w:szCs w:val="24"/>
        </w:rPr>
      </w:pPr>
    </w:p>
    <w:p w14:paraId="37A0327F" w14:textId="797BD1A0" w:rsidR="00E56AB8" w:rsidRDefault="00E56AB8" w:rsidP="00351A46">
      <w:pPr>
        <w:rPr>
          <w:color w:val="161718" w:themeColor="text1"/>
          <w:sz w:val="24"/>
          <w:szCs w:val="24"/>
        </w:rPr>
      </w:pPr>
    </w:p>
    <w:p w14:paraId="2BF8FD57" w14:textId="41A2E0BE" w:rsidR="00E56AB8" w:rsidRPr="008D42DA" w:rsidRDefault="008D42DA" w:rsidP="00351A46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 xml:space="preserve">                                      </w:t>
      </w:r>
      <w:r>
        <w:rPr>
          <w:color w:val="161718" w:themeColor="text1"/>
          <w:sz w:val="24"/>
          <w:szCs w:val="24"/>
        </w:rPr>
        <w:t>“</w:t>
      </w:r>
      <w:r w:rsidRPr="008D42DA">
        <w:rPr>
          <w:color w:val="161718" w:themeColor="text1"/>
          <w:sz w:val="20"/>
          <w:szCs w:val="20"/>
        </w:rPr>
        <w:t>Tablo</w:t>
      </w:r>
      <w:r>
        <w:rPr>
          <w:color w:val="161718" w:themeColor="text1"/>
          <w:sz w:val="20"/>
          <w:szCs w:val="20"/>
        </w:rPr>
        <w:t xml:space="preserve"> 1.2</w:t>
      </w:r>
      <w:r>
        <w:rPr>
          <w:color w:val="161718" w:themeColor="text1"/>
          <w:sz w:val="24"/>
          <w:szCs w:val="24"/>
        </w:rPr>
        <w:t xml:space="preserve"> </w:t>
      </w:r>
      <w:r>
        <w:rPr>
          <w:color w:val="161718" w:themeColor="text1"/>
          <w:sz w:val="20"/>
          <w:szCs w:val="20"/>
        </w:rPr>
        <w:t>IMDB-Runtime arasındaki korelasyon değerleri”</w:t>
      </w:r>
    </w:p>
    <w:p w14:paraId="35466A3E" w14:textId="57FEC479" w:rsidR="00E56AB8" w:rsidRPr="00E56AB8" w:rsidRDefault="00E56AB8" w:rsidP="00E56AB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1"/>
          <w:szCs w:val="21"/>
          <w:lang w:eastAsia="tr-TR"/>
        </w:rPr>
      </w:pPr>
      <w:r w:rsidRPr="00E56AB8">
        <w:rPr>
          <w:rFonts w:ascii="Segoe UI" w:eastAsia="Times New Roman" w:hAnsi="Segoe UI" w:cs="Segoe UI"/>
          <w:b/>
          <w:bCs/>
          <w:color w:val="auto"/>
          <w:sz w:val="21"/>
          <w:szCs w:val="21"/>
          <w:lang w:eastAsia="tr-TR"/>
        </w:rPr>
        <w:t>Korelasyon katsayısı (r) nın yorumu;</w:t>
      </w:r>
    </w:p>
    <w:p w14:paraId="6966A6F6" w14:textId="77777777" w:rsidR="00E56AB8" w:rsidRPr="00E56AB8" w:rsidRDefault="00E56AB8" w:rsidP="00E56AB8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r&lt;0.2 ise çok zayıf ilişki yada korelasyon yok</w:t>
      </w:r>
    </w:p>
    <w:p w14:paraId="22200E6D" w14:textId="63E3284C" w:rsidR="00E56AB8" w:rsidRPr="00E56AB8" w:rsidRDefault="00E56AB8" w:rsidP="00E56AB8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0.2-0.4 arasında ise zayıf korelasyon</w:t>
      </w:r>
    </w:p>
    <w:p w14:paraId="42D62405" w14:textId="635241C7" w:rsidR="00E56AB8" w:rsidRPr="00E56AB8" w:rsidRDefault="00E56AB8" w:rsidP="00E56AB8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0.4-0.6 arasında ise orta şiddette korelasyon</w:t>
      </w:r>
    </w:p>
    <w:p w14:paraId="2C30A50A" w14:textId="4D6ECD23" w:rsidR="00E56AB8" w:rsidRPr="00E56AB8" w:rsidRDefault="00E56AB8" w:rsidP="00E56AB8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0.6-0.8 arasında ise yüksek korelasyon</w:t>
      </w:r>
    </w:p>
    <w:p w14:paraId="61384693" w14:textId="40D27988" w:rsidR="00E56AB8" w:rsidRPr="00E56AB8" w:rsidRDefault="00E56AB8" w:rsidP="00E56AB8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0.8&gt; ise çok yüksek korelasyon olduğu yorumu yapılır.</w:t>
      </w:r>
    </w:p>
    <w:p w14:paraId="46F85C5B" w14:textId="70C13283" w:rsidR="00E56AB8" w:rsidRPr="00E56AB8" w:rsidRDefault="00E56AB8" w:rsidP="00E56AB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Bilgilerden yola çıkıp istenilen durumu yorumlayacak olursak;</w:t>
      </w:r>
    </w:p>
    <w:p w14:paraId="40FBD890" w14:textId="507B54F4" w:rsidR="00E56AB8" w:rsidRPr="00E56AB8" w:rsidRDefault="00E56AB8" w:rsidP="00E56AB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auto"/>
          <w:sz w:val="24"/>
          <w:szCs w:val="24"/>
          <w:lang w:eastAsia="tr-TR"/>
        </w:rPr>
      </w:pPr>
      <w:r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“</w:t>
      </w:r>
      <w:r w:rsidRPr="00E56AB8"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Runtime</w:t>
      </w:r>
      <w:r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”</w:t>
      </w: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 ve </w:t>
      </w:r>
      <w:r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“</w:t>
      </w:r>
      <w:r w:rsidRPr="00E56AB8"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IMDB Score</w:t>
      </w:r>
      <w:r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”</w:t>
      </w: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 negatif ilişkili gibi görünen çok zayıf bir korelasyon olduğunu veya herhangi bir korelasyon olmadığını söyleyebiliriz. Yani </w:t>
      </w:r>
      <w:r w:rsidRPr="00E56AB8"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Runtime</w:t>
      </w: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 değerinde olası bir artış </w:t>
      </w:r>
      <w:r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“</w:t>
      </w:r>
      <w:r w:rsidRPr="00E56AB8"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IMDB Score</w:t>
      </w:r>
      <w:r>
        <w:rPr>
          <w:rFonts w:ascii="var(--jp-code-font-family)" w:eastAsia="Times New Roman" w:hAnsi="var(--jp-code-font-family)" w:cs="Courier New"/>
          <w:color w:val="auto"/>
          <w:sz w:val="24"/>
          <w:szCs w:val="24"/>
          <w:bdr w:val="none" w:sz="0" w:space="0" w:color="auto" w:frame="1"/>
          <w:lang w:eastAsia="tr-TR"/>
        </w:rPr>
        <w:t>”</w:t>
      </w:r>
      <w:r w:rsidRPr="00E56AB8">
        <w:rPr>
          <w:rFonts w:ascii="Segoe UI" w:eastAsia="Times New Roman" w:hAnsi="Segoe UI" w:cs="Segoe UI"/>
          <w:color w:val="auto"/>
          <w:sz w:val="24"/>
          <w:szCs w:val="24"/>
          <w:lang w:eastAsia="tr-TR"/>
        </w:rPr>
        <w:t> değerinde bir artış veya bir azalışa sebebiyet vermemekte.</w:t>
      </w:r>
    </w:p>
    <w:p w14:paraId="6506AB0A" w14:textId="658D2F58" w:rsidR="00E56AB8" w:rsidRDefault="00E56AB8" w:rsidP="00E56AB8">
      <w:pPr>
        <w:rPr>
          <w:color w:val="161718" w:themeColor="text1"/>
          <w:sz w:val="24"/>
          <w:szCs w:val="24"/>
        </w:rPr>
      </w:pPr>
      <w:r w:rsidRPr="00E56AB8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375A8C2" wp14:editId="745E341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097270" cy="2644775"/>
            <wp:effectExtent l="0" t="0" r="0" b="3175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905E6" w14:textId="5A569610" w:rsidR="00E56AB8" w:rsidRDefault="00E56AB8" w:rsidP="00E56AB8">
      <w:pPr>
        <w:rPr>
          <w:color w:val="161718" w:themeColor="text1"/>
          <w:sz w:val="24"/>
          <w:szCs w:val="24"/>
        </w:rPr>
      </w:pPr>
    </w:p>
    <w:p w14:paraId="39FE24CF" w14:textId="65D6FB34" w:rsidR="00E56AB8" w:rsidRDefault="00E56AB8" w:rsidP="00E56AB8">
      <w:pPr>
        <w:rPr>
          <w:color w:val="161718" w:themeColor="text1"/>
          <w:sz w:val="24"/>
          <w:szCs w:val="24"/>
        </w:rPr>
      </w:pPr>
    </w:p>
    <w:p w14:paraId="036FEA36" w14:textId="7778D7CE" w:rsidR="00E56AB8" w:rsidRDefault="00E56AB8" w:rsidP="00E56AB8">
      <w:pPr>
        <w:rPr>
          <w:color w:val="161718" w:themeColor="text1"/>
          <w:sz w:val="24"/>
          <w:szCs w:val="24"/>
        </w:rPr>
      </w:pPr>
    </w:p>
    <w:p w14:paraId="71FBF0E5" w14:textId="69557328" w:rsidR="00E56AB8" w:rsidRDefault="00E56AB8" w:rsidP="00E56AB8">
      <w:pPr>
        <w:rPr>
          <w:color w:val="161718" w:themeColor="text1"/>
          <w:sz w:val="24"/>
          <w:szCs w:val="24"/>
        </w:rPr>
      </w:pPr>
    </w:p>
    <w:p w14:paraId="0E2FAA03" w14:textId="5599FED1" w:rsidR="00E56AB8" w:rsidRDefault="00E56AB8" w:rsidP="00E56AB8">
      <w:pPr>
        <w:rPr>
          <w:color w:val="161718" w:themeColor="text1"/>
          <w:sz w:val="24"/>
          <w:szCs w:val="24"/>
        </w:rPr>
      </w:pPr>
    </w:p>
    <w:p w14:paraId="0FD18DF1" w14:textId="753F0D3F" w:rsidR="00E56AB8" w:rsidRDefault="00E56AB8" w:rsidP="00E56AB8">
      <w:pPr>
        <w:rPr>
          <w:color w:val="161718" w:themeColor="text1"/>
          <w:sz w:val="24"/>
          <w:szCs w:val="24"/>
        </w:rPr>
      </w:pPr>
    </w:p>
    <w:p w14:paraId="0EEC1AA8" w14:textId="12C760BF" w:rsidR="00E56AB8" w:rsidRDefault="00E56AB8" w:rsidP="00E56AB8">
      <w:pPr>
        <w:rPr>
          <w:color w:val="161718" w:themeColor="text1"/>
          <w:sz w:val="24"/>
          <w:szCs w:val="24"/>
        </w:rPr>
      </w:pPr>
    </w:p>
    <w:p w14:paraId="05D73E55" w14:textId="2D7EE62C" w:rsidR="00E56AB8" w:rsidRDefault="00E56AB8" w:rsidP="00E56AB8">
      <w:pPr>
        <w:rPr>
          <w:color w:val="161718" w:themeColor="text1"/>
          <w:sz w:val="24"/>
          <w:szCs w:val="24"/>
        </w:rPr>
      </w:pPr>
    </w:p>
    <w:p w14:paraId="7850EEA9" w14:textId="53E0D0F0" w:rsidR="00E56AB8" w:rsidRDefault="00E56AB8" w:rsidP="00E56AB8">
      <w:pPr>
        <w:rPr>
          <w:color w:val="161718" w:themeColor="text1"/>
          <w:sz w:val="24"/>
          <w:szCs w:val="24"/>
        </w:rPr>
      </w:pPr>
    </w:p>
    <w:p w14:paraId="72BC77A7" w14:textId="43473429" w:rsidR="00E56AB8" w:rsidRDefault="00E56AB8" w:rsidP="00E56AB8">
      <w:pPr>
        <w:rPr>
          <w:color w:val="161718" w:themeColor="text1"/>
          <w:sz w:val="24"/>
          <w:szCs w:val="24"/>
        </w:rPr>
      </w:pPr>
    </w:p>
    <w:p w14:paraId="1DA8D15A" w14:textId="707435F8" w:rsidR="00E56AB8" w:rsidRDefault="00E56AB8" w:rsidP="00E56AB8">
      <w:pPr>
        <w:rPr>
          <w:color w:val="161718" w:themeColor="text1"/>
          <w:sz w:val="24"/>
          <w:szCs w:val="24"/>
        </w:rPr>
      </w:pPr>
    </w:p>
    <w:p w14:paraId="354767DA" w14:textId="0F67DA4F" w:rsidR="00E56AB8" w:rsidRDefault="00E56AB8" w:rsidP="00E56AB8">
      <w:pPr>
        <w:rPr>
          <w:color w:val="161718" w:themeColor="text1"/>
          <w:sz w:val="24"/>
          <w:szCs w:val="24"/>
        </w:rPr>
      </w:pPr>
    </w:p>
    <w:p w14:paraId="1E2EC073" w14:textId="5D4CB5AD" w:rsidR="00E56AB8" w:rsidRDefault="00E56AB8" w:rsidP="00E56AB8">
      <w:pPr>
        <w:rPr>
          <w:color w:val="161718" w:themeColor="text1"/>
          <w:sz w:val="24"/>
          <w:szCs w:val="24"/>
        </w:rPr>
      </w:pPr>
    </w:p>
    <w:p w14:paraId="5DB418F9" w14:textId="54E76AF8" w:rsidR="00E56AB8" w:rsidRPr="008D42DA" w:rsidRDefault="008D42DA" w:rsidP="00E56AB8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“Görsel 1.8 IMDB-Runtime arasındaki korelasyon dağılım graği ve ısı grafiği”</w:t>
      </w:r>
    </w:p>
    <w:p w14:paraId="60221578" w14:textId="39DDF9EC" w:rsidR="00E56AB8" w:rsidRPr="00221916" w:rsidRDefault="008D42DA" w:rsidP="00221916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1E838DD1" wp14:editId="2E4B0781">
            <wp:simplePos x="0" y="0"/>
            <wp:positionH relativeFrom="margin">
              <wp:posOffset>590550</wp:posOffset>
            </wp:positionH>
            <wp:positionV relativeFrom="paragraph">
              <wp:posOffset>-99060</wp:posOffset>
            </wp:positionV>
            <wp:extent cx="5153025" cy="1701189"/>
            <wp:effectExtent l="0" t="0" r="0" b="0"/>
            <wp:wrapNone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01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D769B" w14:textId="2F32F995" w:rsidR="00351A46" w:rsidRDefault="00351A46" w:rsidP="00351A46">
      <w:pPr>
        <w:rPr>
          <w:color w:val="161718" w:themeColor="text1"/>
          <w:sz w:val="24"/>
          <w:szCs w:val="24"/>
        </w:rPr>
      </w:pPr>
    </w:p>
    <w:p w14:paraId="2C0FA356" w14:textId="6EF9D32F" w:rsidR="00351A46" w:rsidRDefault="00351A46" w:rsidP="00351A46">
      <w:pPr>
        <w:rPr>
          <w:color w:val="161718" w:themeColor="text1"/>
          <w:sz w:val="24"/>
          <w:szCs w:val="24"/>
        </w:rPr>
      </w:pPr>
    </w:p>
    <w:p w14:paraId="0127B414" w14:textId="6B341C6F" w:rsidR="00351A46" w:rsidRDefault="00351A46" w:rsidP="00351A46">
      <w:pPr>
        <w:rPr>
          <w:color w:val="161718" w:themeColor="text1"/>
          <w:sz w:val="24"/>
          <w:szCs w:val="24"/>
        </w:rPr>
      </w:pPr>
    </w:p>
    <w:p w14:paraId="4933BEDE" w14:textId="12A5ED7C" w:rsidR="00351A46" w:rsidRDefault="00351A46" w:rsidP="00351A46">
      <w:pPr>
        <w:rPr>
          <w:color w:val="161718" w:themeColor="text1"/>
          <w:sz w:val="24"/>
          <w:szCs w:val="24"/>
        </w:rPr>
      </w:pPr>
    </w:p>
    <w:p w14:paraId="029465CC" w14:textId="6FB7436C" w:rsidR="00221916" w:rsidRDefault="00221916" w:rsidP="00351A46">
      <w:pPr>
        <w:rPr>
          <w:color w:val="161718" w:themeColor="text1"/>
          <w:sz w:val="24"/>
          <w:szCs w:val="24"/>
        </w:rPr>
      </w:pPr>
    </w:p>
    <w:p w14:paraId="64A28828" w14:textId="64FEDB1D" w:rsidR="00221916" w:rsidRDefault="00221916" w:rsidP="00351A46">
      <w:pPr>
        <w:rPr>
          <w:color w:val="161718" w:themeColor="text1"/>
          <w:sz w:val="24"/>
          <w:szCs w:val="24"/>
        </w:rPr>
      </w:pPr>
    </w:p>
    <w:p w14:paraId="3C9A0E0A" w14:textId="3C68B626" w:rsidR="00221916" w:rsidRDefault="00221916" w:rsidP="00351A46">
      <w:pPr>
        <w:rPr>
          <w:color w:val="161718" w:themeColor="text1"/>
          <w:sz w:val="24"/>
          <w:szCs w:val="24"/>
        </w:rPr>
      </w:pPr>
    </w:p>
    <w:p w14:paraId="52271A07" w14:textId="1FE9FDF5" w:rsidR="00221916" w:rsidRDefault="00221916" w:rsidP="00351A46">
      <w:pPr>
        <w:rPr>
          <w:color w:val="161718" w:themeColor="text1"/>
          <w:sz w:val="24"/>
          <w:szCs w:val="24"/>
        </w:rPr>
      </w:pPr>
    </w:p>
    <w:p w14:paraId="44C6F28C" w14:textId="0166A427" w:rsidR="00221916" w:rsidRDefault="008D42DA" w:rsidP="008D42DA">
      <w:pPr>
        <w:ind w:left="2880" w:firstLine="720"/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C35B9D7" wp14:editId="662B5978">
            <wp:simplePos x="0" y="0"/>
            <wp:positionH relativeFrom="margin">
              <wp:posOffset>-93345</wp:posOffset>
            </wp:positionH>
            <wp:positionV relativeFrom="paragraph">
              <wp:posOffset>178434</wp:posOffset>
            </wp:positionV>
            <wp:extent cx="5819775" cy="2109259"/>
            <wp:effectExtent l="0" t="0" r="0" b="5715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35262" cy="2114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61718" w:themeColor="text1"/>
          <w:sz w:val="20"/>
          <w:szCs w:val="20"/>
        </w:rPr>
        <w:t>“Tablo 1.3 IMDB skor listesi”</w:t>
      </w:r>
    </w:p>
    <w:p w14:paraId="6D17D00E" w14:textId="0D8773AC" w:rsidR="00221916" w:rsidRPr="00221916" w:rsidRDefault="00221916" w:rsidP="00221916">
      <w:pPr>
        <w:rPr>
          <w:color w:val="161718" w:themeColor="text1"/>
          <w:sz w:val="24"/>
          <w:szCs w:val="24"/>
        </w:rPr>
      </w:pPr>
    </w:p>
    <w:p w14:paraId="42F298CE" w14:textId="4B67A1C4" w:rsidR="00351A46" w:rsidRDefault="00351A46" w:rsidP="00351A46">
      <w:pPr>
        <w:rPr>
          <w:color w:val="161718" w:themeColor="text1"/>
          <w:sz w:val="24"/>
          <w:szCs w:val="24"/>
        </w:rPr>
      </w:pPr>
    </w:p>
    <w:p w14:paraId="0AB0A706" w14:textId="0CAD56F8" w:rsidR="00351A46" w:rsidRDefault="00351A46" w:rsidP="00351A46">
      <w:pPr>
        <w:rPr>
          <w:color w:val="161718" w:themeColor="text1"/>
          <w:sz w:val="24"/>
          <w:szCs w:val="24"/>
        </w:rPr>
      </w:pPr>
    </w:p>
    <w:p w14:paraId="5B6642BD" w14:textId="7D1B3256" w:rsidR="00351A46" w:rsidRDefault="00351A46" w:rsidP="00351A46">
      <w:pPr>
        <w:rPr>
          <w:color w:val="161718" w:themeColor="text1"/>
          <w:sz w:val="24"/>
          <w:szCs w:val="24"/>
        </w:rPr>
      </w:pPr>
    </w:p>
    <w:p w14:paraId="1766F9BE" w14:textId="6487A219" w:rsidR="00351A46" w:rsidRDefault="00351A46" w:rsidP="00351A46">
      <w:pPr>
        <w:rPr>
          <w:color w:val="161718" w:themeColor="text1"/>
          <w:sz w:val="24"/>
          <w:szCs w:val="24"/>
        </w:rPr>
      </w:pPr>
    </w:p>
    <w:p w14:paraId="42627C23" w14:textId="77777777" w:rsidR="00351A46" w:rsidRPr="00351A46" w:rsidRDefault="00351A46" w:rsidP="00351A46">
      <w:pPr>
        <w:rPr>
          <w:color w:val="161718" w:themeColor="text1"/>
          <w:sz w:val="24"/>
          <w:szCs w:val="24"/>
        </w:rPr>
      </w:pPr>
    </w:p>
    <w:p w14:paraId="65CB1050" w14:textId="3A3DA9C0" w:rsidR="00351A46" w:rsidRDefault="00351A46" w:rsidP="00351A46">
      <w:pPr>
        <w:ind w:left="720"/>
        <w:rPr>
          <w:color w:val="161718" w:themeColor="text1"/>
          <w:sz w:val="24"/>
          <w:szCs w:val="24"/>
        </w:rPr>
      </w:pPr>
    </w:p>
    <w:p w14:paraId="6AA5F8AC" w14:textId="5ED765CF" w:rsidR="00351A46" w:rsidRDefault="00351A46" w:rsidP="00351A46">
      <w:pPr>
        <w:ind w:left="720"/>
        <w:rPr>
          <w:color w:val="161718" w:themeColor="text1"/>
          <w:sz w:val="24"/>
          <w:szCs w:val="24"/>
        </w:rPr>
      </w:pPr>
    </w:p>
    <w:p w14:paraId="05D8CBD6" w14:textId="18EA2D92" w:rsidR="00221916" w:rsidRDefault="00221916" w:rsidP="00624D4B">
      <w:pPr>
        <w:rPr>
          <w:color w:val="161718" w:themeColor="text1"/>
          <w:sz w:val="24"/>
          <w:szCs w:val="24"/>
        </w:rPr>
      </w:pPr>
    </w:p>
    <w:p w14:paraId="6AE2FBE6" w14:textId="77777777" w:rsidR="008D42DA" w:rsidRDefault="008D42DA" w:rsidP="00624D4B">
      <w:pPr>
        <w:rPr>
          <w:color w:val="161718" w:themeColor="text1"/>
          <w:sz w:val="24"/>
          <w:szCs w:val="24"/>
        </w:rPr>
      </w:pPr>
    </w:p>
    <w:p w14:paraId="400399CB" w14:textId="77777777" w:rsidR="008D42DA" w:rsidRDefault="008D42DA" w:rsidP="00624D4B">
      <w:pPr>
        <w:rPr>
          <w:color w:val="161718" w:themeColor="text1"/>
          <w:sz w:val="20"/>
          <w:szCs w:val="20"/>
        </w:rPr>
      </w:pPr>
    </w:p>
    <w:p w14:paraId="24C485AD" w14:textId="77777777" w:rsidR="008D42DA" w:rsidRDefault="008D42DA" w:rsidP="00624D4B">
      <w:pPr>
        <w:rPr>
          <w:color w:val="161718" w:themeColor="text1"/>
          <w:sz w:val="20"/>
          <w:szCs w:val="20"/>
        </w:rPr>
      </w:pPr>
    </w:p>
    <w:p w14:paraId="3BA1F064" w14:textId="4E900FAF" w:rsidR="004023DA" w:rsidRPr="008D42DA" w:rsidRDefault="008D42DA" w:rsidP="004023DA">
      <w:pPr>
        <w:ind w:left="2160" w:firstLine="720"/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“Görsel 1.9 IMDB skor dağılım nokta grafiği”</w:t>
      </w:r>
    </w:p>
    <w:p w14:paraId="3B763574" w14:textId="3F409A54" w:rsidR="00221916" w:rsidRPr="00221916" w:rsidRDefault="00221916" w:rsidP="00221916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Yukarıdaki grafikte IMDB skoru en yüksek ilk 10 filmi ve bunların türleri arasındaki ilişkiyi görebiliriz.</w:t>
      </w:r>
    </w:p>
    <w:p w14:paraId="1F7E7D35" w14:textId="0E41231F" w:rsidR="00351A46" w:rsidRDefault="00351A46" w:rsidP="00351A46">
      <w:pPr>
        <w:ind w:left="720"/>
        <w:rPr>
          <w:color w:val="161718" w:themeColor="text1"/>
          <w:sz w:val="24"/>
          <w:szCs w:val="24"/>
        </w:rPr>
      </w:pPr>
    </w:p>
    <w:p w14:paraId="759F45EE" w14:textId="73ED0C37" w:rsidR="00624D4B" w:rsidRDefault="008D42DA" w:rsidP="00351A46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E6F3A13" wp14:editId="75356F72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124450" cy="1363523"/>
            <wp:effectExtent l="0" t="0" r="0" b="8255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63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A0DC7" w14:textId="697F5FCF" w:rsidR="00624D4B" w:rsidRDefault="00624D4B" w:rsidP="00351A46">
      <w:pPr>
        <w:rPr>
          <w:color w:val="161718" w:themeColor="text1"/>
          <w:sz w:val="24"/>
          <w:szCs w:val="24"/>
        </w:rPr>
      </w:pPr>
    </w:p>
    <w:p w14:paraId="568B8434" w14:textId="72A80B19" w:rsidR="00624D4B" w:rsidRDefault="00624D4B" w:rsidP="00351A46">
      <w:pPr>
        <w:rPr>
          <w:color w:val="161718" w:themeColor="text1"/>
          <w:sz w:val="24"/>
          <w:szCs w:val="24"/>
        </w:rPr>
      </w:pPr>
    </w:p>
    <w:p w14:paraId="758886DD" w14:textId="794FCEFD" w:rsidR="00624D4B" w:rsidRDefault="00624D4B" w:rsidP="00351A46">
      <w:pPr>
        <w:rPr>
          <w:color w:val="161718" w:themeColor="text1"/>
          <w:sz w:val="24"/>
          <w:szCs w:val="24"/>
        </w:rPr>
      </w:pPr>
    </w:p>
    <w:p w14:paraId="6150FF1F" w14:textId="7B583D99" w:rsidR="00624D4B" w:rsidRDefault="00624D4B" w:rsidP="00351A46">
      <w:pPr>
        <w:rPr>
          <w:color w:val="161718" w:themeColor="text1"/>
          <w:sz w:val="24"/>
          <w:szCs w:val="24"/>
        </w:rPr>
      </w:pPr>
    </w:p>
    <w:p w14:paraId="034001A9" w14:textId="28144197" w:rsidR="00624D4B" w:rsidRDefault="00624D4B" w:rsidP="00351A46">
      <w:pPr>
        <w:rPr>
          <w:color w:val="161718" w:themeColor="text1"/>
          <w:sz w:val="24"/>
          <w:szCs w:val="24"/>
        </w:rPr>
      </w:pPr>
    </w:p>
    <w:p w14:paraId="2C25050A" w14:textId="77777777" w:rsidR="00D96457" w:rsidRDefault="00D96457" w:rsidP="00351A46">
      <w:pPr>
        <w:rPr>
          <w:color w:val="161718" w:themeColor="text1"/>
          <w:sz w:val="24"/>
          <w:szCs w:val="24"/>
        </w:rPr>
      </w:pPr>
    </w:p>
    <w:p w14:paraId="1A1CC741" w14:textId="358573C6" w:rsidR="00624D4B" w:rsidRPr="00D96457" w:rsidRDefault="00D96457" w:rsidP="00624D4B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  <w:t>“Tablo 1.4 Runtime uzunluğu listesi”</w:t>
      </w:r>
    </w:p>
    <w:p w14:paraId="4D871232" w14:textId="36F65B30" w:rsidR="00624D4B" w:rsidRDefault="00624D4B" w:rsidP="00624D4B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Filmlerin gösteri uzunluğuna göre ilk 10 film sıralanmıştır. Sütun grafiğinden de anlaşılması üzerine İngilizce dilindeki filmler daha fazla uzunluğa sahip filmler içeriyor.</w:t>
      </w:r>
    </w:p>
    <w:p w14:paraId="2D941E19" w14:textId="769E0B40" w:rsidR="00624D4B" w:rsidRPr="00624D4B" w:rsidRDefault="00624D4B" w:rsidP="00624D4B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BD5D05E" wp14:editId="355B3F03">
            <wp:simplePos x="0" y="0"/>
            <wp:positionH relativeFrom="margin">
              <wp:posOffset>2068830</wp:posOffset>
            </wp:positionH>
            <wp:positionV relativeFrom="paragraph">
              <wp:posOffset>12065</wp:posOffset>
            </wp:positionV>
            <wp:extent cx="2062194" cy="1657350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194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27573" w14:textId="44AB55B7" w:rsidR="00351A46" w:rsidRDefault="00351A46" w:rsidP="00351A46">
      <w:pPr>
        <w:rPr>
          <w:color w:val="161718" w:themeColor="text1"/>
          <w:sz w:val="24"/>
          <w:szCs w:val="24"/>
        </w:rPr>
      </w:pPr>
    </w:p>
    <w:p w14:paraId="7C041D6D" w14:textId="44E9D788" w:rsidR="00624D4B" w:rsidRDefault="00624D4B" w:rsidP="00351A46">
      <w:pPr>
        <w:rPr>
          <w:color w:val="161718" w:themeColor="text1"/>
          <w:sz w:val="24"/>
          <w:szCs w:val="24"/>
        </w:rPr>
      </w:pPr>
    </w:p>
    <w:p w14:paraId="59FE5CD6" w14:textId="0E3C752E" w:rsidR="00624D4B" w:rsidRDefault="00624D4B" w:rsidP="00351A46">
      <w:pPr>
        <w:rPr>
          <w:color w:val="161718" w:themeColor="text1"/>
          <w:sz w:val="24"/>
          <w:szCs w:val="24"/>
        </w:rPr>
      </w:pPr>
    </w:p>
    <w:p w14:paraId="6D9C91DC" w14:textId="2A948CD9" w:rsidR="00624D4B" w:rsidRDefault="00624D4B" w:rsidP="00351A46">
      <w:pPr>
        <w:rPr>
          <w:color w:val="161718" w:themeColor="text1"/>
          <w:sz w:val="24"/>
          <w:szCs w:val="24"/>
        </w:rPr>
      </w:pPr>
    </w:p>
    <w:p w14:paraId="1FEC3847" w14:textId="4437AE4B" w:rsidR="00624D4B" w:rsidRDefault="00624D4B" w:rsidP="00351A46">
      <w:pPr>
        <w:rPr>
          <w:color w:val="161718" w:themeColor="text1"/>
          <w:sz w:val="24"/>
          <w:szCs w:val="24"/>
        </w:rPr>
      </w:pPr>
    </w:p>
    <w:p w14:paraId="27265D6C" w14:textId="05DABA7A" w:rsidR="00624D4B" w:rsidRDefault="00624D4B" w:rsidP="00351A46">
      <w:pPr>
        <w:rPr>
          <w:color w:val="161718" w:themeColor="text1"/>
          <w:sz w:val="24"/>
          <w:szCs w:val="24"/>
        </w:rPr>
      </w:pPr>
    </w:p>
    <w:p w14:paraId="33307D50" w14:textId="2A1E08FA" w:rsidR="00624D4B" w:rsidRDefault="00624D4B" w:rsidP="00351A46">
      <w:pPr>
        <w:rPr>
          <w:color w:val="161718" w:themeColor="text1"/>
          <w:sz w:val="24"/>
          <w:szCs w:val="24"/>
        </w:rPr>
      </w:pPr>
    </w:p>
    <w:p w14:paraId="62547E19" w14:textId="3590FC1E" w:rsidR="00624D4B" w:rsidRDefault="00624D4B" w:rsidP="00351A46">
      <w:pPr>
        <w:rPr>
          <w:color w:val="161718" w:themeColor="text1"/>
          <w:sz w:val="24"/>
          <w:szCs w:val="24"/>
        </w:rPr>
      </w:pPr>
    </w:p>
    <w:p w14:paraId="20B1C9FE" w14:textId="77777777" w:rsidR="008D42DA" w:rsidRDefault="008D42DA" w:rsidP="00351A46">
      <w:pPr>
        <w:rPr>
          <w:color w:val="161718" w:themeColor="text1"/>
          <w:sz w:val="24"/>
          <w:szCs w:val="24"/>
        </w:rPr>
      </w:pPr>
    </w:p>
    <w:p w14:paraId="6C98FC1D" w14:textId="3B9D2802" w:rsidR="008D42DA" w:rsidRPr="00D96457" w:rsidRDefault="00D96457" w:rsidP="00D96457">
      <w:pPr>
        <w:ind w:left="2880" w:firstLine="720"/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“Görsel 1.10 Runtime sütun grafiği”</w:t>
      </w:r>
    </w:p>
    <w:p w14:paraId="3BBEAEDB" w14:textId="73AE8813" w:rsidR="008D42DA" w:rsidRDefault="00D96457" w:rsidP="00351A46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075DDDE8" wp14:editId="5C53F5E5">
            <wp:simplePos x="0" y="0"/>
            <wp:positionH relativeFrom="margin">
              <wp:posOffset>287655</wp:posOffset>
            </wp:positionH>
            <wp:positionV relativeFrom="paragraph">
              <wp:posOffset>-274955</wp:posOffset>
            </wp:positionV>
            <wp:extent cx="6141085" cy="1628775"/>
            <wp:effectExtent l="0" t="0" r="0" b="9525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13" cy="1629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2B856" w14:textId="11653BA9" w:rsidR="00B82C95" w:rsidRDefault="00B82C95" w:rsidP="00351A46">
      <w:pPr>
        <w:rPr>
          <w:color w:val="161718" w:themeColor="text1"/>
          <w:sz w:val="24"/>
          <w:szCs w:val="24"/>
        </w:rPr>
      </w:pPr>
    </w:p>
    <w:p w14:paraId="18CE40BD" w14:textId="5E3E7318" w:rsidR="00B82C95" w:rsidRDefault="00B82C95" w:rsidP="00351A46">
      <w:pPr>
        <w:rPr>
          <w:color w:val="161718" w:themeColor="text1"/>
          <w:sz w:val="24"/>
          <w:szCs w:val="24"/>
        </w:rPr>
      </w:pPr>
    </w:p>
    <w:p w14:paraId="10832D94" w14:textId="13783B25" w:rsidR="00B82C95" w:rsidRDefault="00B82C95" w:rsidP="00351A46">
      <w:pPr>
        <w:rPr>
          <w:color w:val="161718" w:themeColor="text1"/>
          <w:sz w:val="24"/>
          <w:szCs w:val="24"/>
        </w:rPr>
      </w:pPr>
    </w:p>
    <w:p w14:paraId="0681ACA6" w14:textId="37C9043E" w:rsidR="00B82C95" w:rsidRDefault="00B82C95" w:rsidP="00351A46">
      <w:pPr>
        <w:rPr>
          <w:color w:val="161718" w:themeColor="text1"/>
          <w:sz w:val="24"/>
          <w:szCs w:val="24"/>
        </w:rPr>
      </w:pPr>
    </w:p>
    <w:p w14:paraId="1E87F150" w14:textId="0DE46982" w:rsidR="00B82C95" w:rsidRDefault="00B82C95" w:rsidP="00D96457">
      <w:pPr>
        <w:rPr>
          <w:color w:val="161718" w:themeColor="text1"/>
          <w:sz w:val="24"/>
          <w:szCs w:val="24"/>
        </w:rPr>
      </w:pPr>
    </w:p>
    <w:p w14:paraId="72A83861" w14:textId="77777777" w:rsidR="00D96457" w:rsidRDefault="00D96457" w:rsidP="00D96457">
      <w:pPr>
        <w:rPr>
          <w:color w:val="161718" w:themeColor="text1"/>
          <w:sz w:val="24"/>
          <w:szCs w:val="24"/>
        </w:rPr>
      </w:pPr>
    </w:p>
    <w:p w14:paraId="0EB068E9" w14:textId="08A3BF27" w:rsidR="00D96457" w:rsidRPr="00D96457" w:rsidRDefault="00D96457" w:rsidP="00D96457">
      <w:pPr>
        <w:ind w:left="2160" w:firstLine="720"/>
        <w:rPr>
          <w:color w:val="161718" w:themeColor="text1"/>
          <w:sz w:val="20"/>
          <w:szCs w:val="20"/>
        </w:rPr>
      </w:pPr>
      <w:r w:rsidRPr="00D96457">
        <w:rPr>
          <w:color w:val="161718" w:themeColor="text1"/>
          <w:sz w:val="20"/>
          <w:szCs w:val="20"/>
        </w:rPr>
        <w:t>“Görsel 1.11 Runtime dağılım nokta grafiği”</w:t>
      </w:r>
    </w:p>
    <w:p w14:paraId="2863E972" w14:textId="77777777" w:rsidR="00D96457" w:rsidRDefault="00D96457" w:rsidP="00351A46">
      <w:pPr>
        <w:rPr>
          <w:color w:val="161718" w:themeColor="text1"/>
          <w:sz w:val="24"/>
          <w:szCs w:val="24"/>
        </w:rPr>
      </w:pPr>
    </w:p>
    <w:p w14:paraId="4477CB0F" w14:textId="480407CF" w:rsidR="00B82C95" w:rsidRDefault="00B82C95" w:rsidP="00B82C95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Nokta grafiğinde Crime&amp;Drama türündeki filmin gösteri uzunluğuna göre daha ayrıldığını görebiliriz.</w:t>
      </w:r>
    </w:p>
    <w:p w14:paraId="79A2D945" w14:textId="7ACC1DA4" w:rsidR="00B82C95" w:rsidRDefault="00D96457" w:rsidP="00B82C95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58D9517" wp14:editId="41FAF675">
            <wp:simplePos x="0" y="0"/>
            <wp:positionH relativeFrom="margin">
              <wp:posOffset>1821180</wp:posOffset>
            </wp:positionH>
            <wp:positionV relativeFrom="paragraph">
              <wp:posOffset>106680</wp:posOffset>
            </wp:positionV>
            <wp:extent cx="2428875" cy="1769933"/>
            <wp:effectExtent l="0" t="0" r="0" b="1905"/>
            <wp:wrapNone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6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4CBBF" w14:textId="77545EF7" w:rsidR="00B82C95" w:rsidRDefault="00B82C95" w:rsidP="00B82C95">
      <w:pPr>
        <w:rPr>
          <w:color w:val="161718" w:themeColor="text1"/>
          <w:sz w:val="24"/>
          <w:szCs w:val="24"/>
        </w:rPr>
      </w:pPr>
    </w:p>
    <w:p w14:paraId="5DAC591A" w14:textId="0F50475B" w:rsidR="00B82C95" w:rsidRDefault="00B82C95" w:rsidP="00B82C95">
      <w:pPr>
        <w:rPr>
          <w:color w:val="161718" w:themeColor="text1"/>
          <w:sz w:val="24"/>
          <w:szCs w:val="24"/>
        </w:rPr>
      </w:pPr>
    </w:p>
    <w:p w14:paraId="66053C29" w14:textId="5D87289C" w:rsidR="00B82C95" w:rsidRDefault="00B82C95" w:rsidP="00B82C95">
      <w:pPr>
        <w:rPr>
          <w:color w:val="161718" w:themeColor="text1"/>
          <w:sz w:val="24"/>
          <w:szCs w:val="24"/>
        </w:rPr>
      </w:pPr>
    </w:p>
    <w:p w14:paraId="252DC0A4" w14:textId="6744107E" w:rsidR="00B82C95" w:rsidRDefault="00B82C95" w:rsidP="00B82C95">
      <w:pPr>
        <w:rPr>
          <w:color w:val="161718" w:themeColor="text1"/>
          <w:sz w:val="24"/>
          <w:szCs w:val="24"/>
        </w:rPr>
      </w:pPr>
    </w:p>
    <w:p w14:paraId="3939A577" w14:textId="3C1CE1DB" w:rsidR="00B82C95" w:rsidRDefault="00B82C95" w:rsidP="00B82C95">
      <w:pPr>
        <w:rPr>
          <w:color w:val="161718" w:themeColor="text1"/>
          <w:sz w:val="24"/>
          <w:szCs w:val="24"/>
        </w:rPr>
      </w:pPr>
    </w:p>
    <w:p w14:paraId="181DC86D" w14:textId="6D94EF6C" w:rsidR="00B82C95" w:rsidRDefault="00B82C95" w:rsidP="00B82C95">
      <w:pPr>
        <w:rPr>
          <w:color w:val="161718" w:themeColor="text1"/>
          <w:sz w:val="24"/>
          <w:szCs w:val="24"/>
        </w:rPr>
      </w:pPr>
    </w:p>
    <w:p w14:paraId="686372EB" w14:textId="4A3C7FDB" w:rsidR="00B82C95" w:rsidRDefault="00B82C95" w:rsidP="00B82C95">
      <w:pPr>
        <w:rPr>
          <w:color w:val="161718" w:themeColor="text1"/>
          <w:sz w:val="24"/>
          <w:szCs w:val="24"/>
        </w:rPr>
      </w:pPr>
    </w:p>
    <w:p w14:paraId="0E01D046" w14:textId="50356D31" w:rsidR="00B82C95" w:rsidRDefault="00B82C95" w:rsidP="00B82C95">
      <w:pPr>
        <w:rPr>
          <w:color w:val="161718" w:themeColor="text1"/>
          <w:sz w:val="24"/>
          <w:szCs w:val="24"/>
        </w:rPr>
      </w:pPr>
    </w:p>
    <w:p w14:paraId="7E96DE83" w14:textId="72B55999" w:rsidR="00B82C95" w:rsidRDefault="00B82C95" w:rsidP="00B82C95">
      <w:pPr>
        <w:rPr>
          <w:color w:val="161718" w:themeColor="text1"/>
          <w:sz w:val="24"/>
          <w:szCs w:val="24"/>
        </w:rPr>
      </w:pPr>
    </w:p>
    <w:p w14:paraId="33D644A2" w14:textId="5FB363B4" w:rsidR="00B82C95" w:rsidRPr="00D96457" w:rsidRDefault="00D96457" w:rsidP="00D96457">
      <w:pPr>
        <w:ind w:left="2880"/>
        <w:rPr>
          <w:color w:val="161718" w:themeColor="text1"/>
          <w:sz w:val="20"/>
          <w:szCs w:val="20"/>
        </w:rPr>
      </w:pPr>
      <w:r w:rsidRPr="00D96457">
        <w:rPr>
          <w:color w:val="161718" w:themeColor="text1"/>
          <w:sz w:val="20"/>
          <w:szCs w:val="20"/>
        </w:rPr>
        <w:t>“Görsel 1.12 Yıllara göre film yapım sütun grafiği”</w:t>
      </w:r>
    </w:p>
    <w:p w14:paraId="17E4F238" w14:textId="2B58C6DF" w:rsidR="00B82C95" w:rsidRDefault="00B82C95" w:rsidP="00B82C95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Veri setindeki tüm yılları baz aldığımızda en fazla 2020 yılında 183 içerik kullanıcı ile buluşmuştur.</w:t>
      </w:r>
    </w:p>
    <w:p w14:paraId="42B1B815" w14:textId="06D90F55" w:rsidR="00B10C73" w:rsidRDefault="00B10C73" w:rsidP="00B10C73">
      <w:pPr>
        <w:rPr>
          <w:color w:val="161718" w:themeColor="text1"/>
          <w:sz w:val="24"/>
          <w:szCs w:val="24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731861E" wp14:editId="7BE61005">
            <wp:simplePos x="0" y="0"/>
            <wp:positionH relativeFrom="column">
              <wp:posOffset>2125980</wp:posOffset>
            </wp:positionH>
            <wp:positionV relativeFrom="paragraph">
              <wp:posOffset>9525</wp:posOffset>
            </wp:positionV>
            <wp:extent cx="1666875" cy="1114753"/>
            <wp:effectExtent l="0" t="0" r="0" b="9525"/>
            <wp:wrapNone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1" cy="1118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87321" w14:textId="0950CF21" w:rsidR="00B10C73" w:rsidRDefault="00B10C73" w:rsidP="00B10C73">
      <w:pPr>
        <w:rPr>
          <w:color w:val="161718" w:themeColor="text1"/>
          <w:sz w:val="24"/>
          <w:szCs w:val="24"/>
        </w:rPr>
      </w:pPr>
    </w:p>
    <w:p w14:paraId="7C26C834" w14:textId="77777777" w:rsidR="00B10C73" w:rsidRDefault="00B10C73" w:rsidP="00B10C73">
      <w:pPr>
        <w:rPr>
          <w:color w:val="161718" w:themeColor="text1"/>
          <w:sz w:val="24"/>
          <w:szCs w:val="24"/>
        </w:rPr>
      </w:pPr>
    </w:p>
    <w:p w14:paraId="6C0FDFE9" w14:textId="3AA2E222" w:rsidR="00B10C73" w:rsidRDefault="00B10C73" w:rsidP="00B10C73">
      <w:pPr>
        <w:rPr>
          <w:color w:val="161718" w:themeColor="text1"/>
          <w:sz w:val="24"/>
          <w:szCs w:val="24"/>
        </w:rPr>
      </w:pPr>
    </w:p>
    <w:p w14:paraId="17F6DA88" w14:textId="77777777" w:rsidR="00D96457" w:rsidRDefault="00D96457" w:rsidP="00B10C73">
      <w:pPr>
        <w:rPr>
          <w:color w:val="161718" w:themeColor="text1"/>
          <w:sz w:val="24"/>
          <w:szCs w:val="24"/>
        </w:rPr>
      </w:pPr>
    </w:p>
    <w:p w14:paraId="1563F879" w14:textId="77777777" w:rsidR="00D96457" w:rsidRDefault="00D96457" w:rsidP="00B10C73">
      <w:pPr>
        <w:rPr>
          <w:color w:val="161718" w:themeColor="text1"/>
          <w:sz w:val="24"/>
          <w:szCs w:val="24"/>
        </w:rPr>
      </w:pPr>
    </w:p>
    <w:p w14:paraId="17030A23" w14:textId="4400598E" w:rsidR="00B10C73" w:rsidRPr="00D96457" w:rsidRDefault="00B10C73" w:rsidP="00B10C73">
      <w:pPr>
        <w:rPr>
          <w:color w:val="161718" w:themeColor="text1"/>
          <w:sz w:val="20"/>
          <w:szCs w:val="20"/>
        </w:rPr>
      </w:pPr>
      <w:r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2BFD2F1" wp14:editId="6AF95C03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6543675" cy="2733675"/>
            <wp:effectExtent l="0" t="0" r="9525" b="9525"/>
            <wp:wrapNone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457">
        <w:rPr>
          <w:color w:val="161718" w:themeColor="text1"/>
          <w:sz w:val="24"/>
          <w:szCs w:val="24"/>
        </w:rPr>
        <w:tab/>
      </w:r>
      <w:r w:rsidR="00D96457">
        <w:rPr>
          <w:color w:val="161718" w:themeColor="text1"/>
          <w:sz w:val="24"/>
          <w:szCs w:val="24"/>
        </w:rPr>
        <w:tab/>
      </w:r>
      <w:r w:rsidR="00D96457">
        <w:rPr>
          <w:color w:val="161718" w:themeColor="text1"/>
          <w:sz w:val="24"/>
          <w:szCs w:val="24"/>
        </w:rPr>
        <w:tab/>
      </w:r>
      <w:r w:rsidR="00D96457">
        <w:rPr>
          <w:color w:val="161718" w:themeColor="text1"/>
          <w:sz w:val="24"/>
          <w:szCs w:val="24"/>
        </w:rPr>
        <w:tab/>
        <w:t>“</w:t>
      </w:r>
      <w:r w:rsidR="00D96457">
        <w:rPr>
          <w:color w:val="161718" w:themeColor="text1"/>
          <w:sz w:val="20"/>
          <w:szCs w:val="20"/>
        </w:rPr>
        <w:t>Tablo 1.5 En düşük IMDB skora sahip diller”</w:t>
      </w:r>
    </w:p>
    <w:p w14:paraId="725A25D9" w14:textId="160A804C" w:rsidR="00B10C73" w:rsidRDefault="00B10C73" w:rsidP="00B10C73">
      <w:pPr>
        <w:rPr>
          <w:color w:val="161718" w:themeColor="text1"/>
          <w:sz w:val="24"/>
          <w:szCs w:val="24"/>
        </w:rPr>
      </w:pPr>
    </w:p>
    <w:p w14:paraId="2B654080" w14:textId="66FCDEDB" w:rsidR="00B10C73" w:rsidRDefault="00B10C73" w:rsidP="00B10C73">
      <w:pPr>
        <w:rPr>
          <w:color w:val="161718" w:themeColor="text1"/>
          <w:sz w:val="24"/>
          <w:szCs w:val="24"/>
        </w:rPr>
      </w:pPr>
    </w:p>
    <w:p w14:paraId="487E30DB" w14:textId="622AA118" w:rsidR="00B10C73" w:rsidRDefault="00B10C73" w:rsidP="00B10C73">
      <w:pPr>
        <w:rPr>
          <w:color w:val="161718" w:themeColor="text1"/>
          <w:sz w:val="24"/>
          <w:szCs w:val="24"/>
        </w:rPr>
      </w:pPr>
    </w:p>
    <w:p w14:paraId="2822B803" w14:textId="7C722B74" w:rsidR="00B10C73" w:rsidRDefault="00B10C73" w:rsidP="00B10C73">
      <w:pPr>
        <w:rPr>
          <w:color w:val="161718" w:themeColor="text1"/>
          <w:sz w:val="24"/>
          <w:szCs w:val="24"/>
        </w:rPr>
      </w:pPr>
    </w:p>
    <w:p w14:paraId="42F9EB2A" w14:textId="554D1A85" w:rsidR="00B10C73" w:rsidRDefault="00B10C73" w:rsidP="00B10C73">
      <w:pPr>
        <w:rPr>
          <w:color w:val="161718" w:themeColor="text1"/>
          <w:sz w:val="24"/>
          <w:szCs w:val="24"/>
        </w:rPr>
      </w:pPr>
    </w:p>
    <w:p w14:paraId="09FF4E8A" w14:textId="2274BF07" w:rsidR="00B10C73" w:rsidRDefault="00B10C73" w:rsidP="00B10C73">
      <w:pPr>
        <w:rPr>
          <w:color w:val="161718" w:themeColor="text1"/>
          <w:sz w:val="24"/>
          <w:szCs w:val="24"/>
        </w:rPr>
      </w:pPr>
    </w:p>
    <w:p w14:paraId="73D1408A" w14:textId="3DA5D589" w:rsidR="00B10C73" w:rsidRDefault="00B10C73" w:rsidP="00B10C73">
      <w:pPr>
        <w:rPr>
          <w:color w:val="161718" w:themeColor="text1"/>
          <w:sz w:val="24"/>
          <w:szCs w:val="24"/>
        </w:rPr>
      </w:pPr>
    </w:p>
    <w:p w14:paraId="1DFDB5B9" w14:textId="29314297" w:rsidR="00B10C73" w:rsidRDefault="00B10C73" w:rsidP="00B10C73">
      <w:pPr>
        <w:rPr>
          <w:color w:val="161718" w:themeColor="text1"/>
          <w:sz w:val="24"/>
          <w:szCs w:val="24"/>
        </w:rPr>
      </w:pPr>
    </w:p>
    <w:p w14:paraId="61D4602A" w14:textId="2B7A05C6" w:rsidR="00B10C73" w:rsidRDefault="00B10C73" w:rsidP="00B10C73">
      <w:pPr>
        <w:rPr>
          <w:color w:val="161718" w:themeColor="text1"/>
          <w:sz w:val="24"/>
          <w:szCs w:val="24"/>
        </w:rPr>
      </w:pPr>
    </w:p>
    <w:p w14:paraId="033C4098" w14:textId="3986BB85" w:rsidR="00B10C73" w:rsidRDefault="00B10C73" w:rsidP="00B10C73">
      <w:pPr>
        <w:rPr>
          <w:color w:val="161718" w:themeColor="text1"/>
          <w:sz w:val="24"/>
          <w:szCs w:val="24"/>
        </w:rPr>
      </w:pPr>
    </w:p>
    <w:p w14:paraId="00D4AEEB" w14:textId="7A47306E" w:rsidR="00B10C73" w:rsidRDefault="00B10C73" w:rsidP="00B10C73">
      <w:pPr>
        <w:rPr>
          <w:color w:val="161718" w:themeColor="text1"/>
          <w:sz w:val="24"/>
          <w:szCs w:val="24"/>
        </w:rPr>
      </w:pPr>
    </w:p>
    <w:p w14:paraId="1819DB9C" w14:textId="330AA10D" w:rsidR="00B10C73" w:rsidRDefault="00B10C73" w:rsidP="00B10C73">
      <w:pPr>
        <w:rPr>
          <w:color w:val="161718" w:themeColor="text1"/>
          <w:sz w:val="24"/>
          <w:szCs w:val="24"/>
        </w:rPr>
      </w:pPr>
    </w:p>
    <w:p w14:paraId="39D13E19" w14:textId="2B481EC6" w:rsidR="00B10C73" w:rsidRDefault="00B10C73" w:rsidP="00B10C73">
      <w:pPr>
        <w:rPr>
          <w:color w:val="161718" w:themeColor="text1"/>
          <w:sz w:val="24"/>
          <w:szCs w:val="24"/>
        </w:rPr>
      </w:pPr>
    </w:p>
    <w:p w14:paraId="08D155AB" w14:textId="61D03C63" w:rsidR="00B10C73" w:rsidRDefault="00B10C73" w:rsidP="00B10C73">
      <w:pPr>
        <w:rPr>
          <w:color w:val="161718" w:themeColor="text1"/>
          <w:sz w:val="24"/>
          <w:szCs w:val="24"/>
        </w:rPr>
      </w:pPr>
    </w:p>
    <w:p w14:paraId="0CA995CF" w14:textId="60E4D2A1" w:rsidR="00B10C73" w:rsidRDefault="00B10C73" w:rsidP="00B10C73">
      <w:pPr>
        <w:rPr>
          <w:color w:val="161718" w:themeColor="text1"/>
          <w:sz w:val="24"/>
          <w:szCs w:val="24"/>
        </w:rPr>
      </w:pPr>
    </w:p>
    <w:p w14:paraId="45715FAD" w14:textId="046BBD54" w:rsidR="00B10C73" w:rsidRPr="00D236E7" w:rsidRDefault="00D96457" w:rsidP="00D236E7">
      <w:pPr>
        <w:ind w:left="1440" w:firstLine="720"/>
        <w:rPr>
          <w:color w:val="161718" w:themeColor="text1"/>
          <w:sz w:val="20"/>
          <w:szCs w:val="20"/>
        </w:rPr>
      </w:pPr>
      <w:r w:rsidRPr="00D236E7">
        <w:rPr>
          <w:color w:val="161718" w:themeColor="text1"/>
          <w:sz w:val="20"/>
          <w:szCs w:val="20"/>
        </w:rPr>
        <w:t xml:space="preserve">“Görsel 1.13 </w:t>
      </w:r>
      <w:r w:rsidR="00D236E7" w:rsidRPr="00D236E7">
        <w:rPr>
          <w:color w:val="161718" w:themeColor="text1"/>
          <w:sz w:val="20"/>
          <w:szCs w:val="20"/>
        </w:rPr>
        <w:t>IMDB Skor ortalaması-Dil sütun grafiği</w:t>
      </w:r>
      <w:r w:rsidR="00D236E7">
        <w:rPr>
          <w:color w:val="161718" w:themeColor="text1"/>
          <w:sz w:val="20"/>
          <w:szCs w:val="20"/>
        </w:rPr>
        <w:t>”</w:t>
      </w:r>
    </w:p>
    <w:p w14:paraId="544630EB" w14:textId="79022B0E" w:rsidR="00B10C73" w:rsidRDefault="00B10C73" w:rsidP="00B10C73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lastRenderedPageBreak/>
        <w:t>Yayınlanan filmlerin ortalamalarına göre en düşten en büyüye sıralanmasına yönelik sütun grafiğinde soğuktan sıcağa renklendirilerek ilişkilendirilmiştir. Ortalamaya göre “Malay” dili en düşük “</w:t>
      </w:r>
      <w:r w:rsidR="0049599E">
        <w:rPr>
          <w:color w:val="161718" w:themeColor="text1"/>
          <w:sz w:val="24"/>
          <w:szCs w:val="24"/>
        </w:rPr>
        <w:t>English\Ukrainan\Russian” dilleri en fazla IMDB skoruna sahip olmuşlardır.</w:t>
      </w:r>
    </w:p>
    <w:p w14:paraId="553463C8" w14:textId="7705BE02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  <w:r w:rsidRPr="0049599E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92C5C65" wp14:editId="59EA53A8">
            <wp:simplePos x="0" y="0"/>
            <wp:positionH relativeFrom="column">
              <wp:posOffset>401955</wp:posOffset>
            </wp:positionH>
            <wp:positionV relativeFrom="paragraph">
              <wp:posOffset>63500</wp:posOffset>
            </wp:positionV>
            <wp:extent cx="962025" cy="1678533"/>
            <wp:effectExtent l="0" t="0" r="0" b="0"/>
            <wp:wrapNone/>
            <wp:docPr id="46" name="Resim 4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tablo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67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5DBEC" w14:textId="7E4A51C3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  <w:r w:rsidRPr="0049599E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4C88736" wp14:editId="62A1CD3E">
            <wp:simplePos x="0" y="0"/>
            <wp:positionH relativeFrom="column">
              <wp:posOffset>2459355</wp:posOffset>
            </wp:positionH>
            <wp:positionV relativeFrom="paragraph">
              <wp:posOffset>8255</wp:posOffset>
            </wp:positionV>
            <wp:extent cx="2590800" cy="1578769"/>
            <wp:effectExtent l="0" t="0" r="0" b="2540"/>
            <wp:wrapNone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78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7A8B" w14:textId="4FD6DDD2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2023CDDC" w14:textId="305CA801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62AF0A83" w14:textId="0D356037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79385A5D" w14:textId="01EF9F4B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60BEBD50" w14:textId="6FFAA9A0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6D7B4722" w14:textId="34A9B3F3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10D1237A" w14:textId="0F59B455" w:rsidR="0049599E" w:rsidRDefault="0049599E" w:rsidP="0049599E">
      <w:pPr>
        <w:ind w:left="720"/>
        <w:rPr>
          <w:color w:val="161718" w:themeColor="text1"/>
          <w:sz w:val="24"/>
          <w:szCs w:val="24"/>
        </w:rPr>
      </w:pPr>
    </w:p>
    <w:p w14:paraId="32834B6F" w14:textId="0FEBFFB2" w:rsidR="0049599E" w:rsidRPr="00D236E7" w:rsidRDefault="00D236E7" w:rsidP="0049599E">
      <w:pPr>
        <w:ind w:left="720"/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>“</w:t>
      </w:r>
      <w:r>
        <w:rPr>
          <w:color w:val="161718" w:themeColor="text1"/>
          <w:sz w:val="20"/>
          <w:szCs w:val="20"/>
        </w:rPr>
        <w:t>Tablo 1.6 Yılın toplam film süreleri”</w:t>
      </w:r>
      <w:r>
        <w:rPr>
          <w:color w:val="161718" w:themeColor="text1"/>
          <w:sz w:val="20"/>
          <w:szCs w:val="20"/>
        </w:rPr>
        <w:tab/>
      </w:r>
      <w:r>
        <w:rPr>
          <w:color w:val="161718" w:themeColor="text1"/>
          <w:sz w:val="20"/>
          <w:szCs w:val="20"/>
        </w:rPr>
        <w:tab/>
        <w:t>“Toplam film sürelerine göre çizgi grafiği”</w:t>
      </w:r>
    </w:p>
    <w:p w14:paraId="1EC7BA29" w14:textId="7F0E644C" w:rsidR="00367D8C" w:rsidRDefault="0049599E" w:rsidP="00367D8C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Tabloya ve çizgi grafiğine göre veri setindeki tüm yılların toplam içeriklerindeki filmlerin gösteri uzunluk süreleri en yüksek 2020 yılı olmak üzere 17384 olarak ölçülmüştür. Sonraki yıl ani bir düşüş gözlemlenmiştir.</w:t>
      </w:r>
    </w:p>
    <w:p w14:paraId="74569B3C" w14:textId="0BBEC4B6" w:rsidR="00367D8C" w:rsidRDefault="00367D8C" w:rsidP="00367D8C">
      <w:pPr>
        <w:rPr>
          <w:color w:val="161718" w:themeColor="text1"/>
          <w:sz w:val="24"/>
          <w:szCs w:val="24"/>
        </w:rPr>
      </w:pPr>
      <w:r w:rsidRPr="00367D8C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2791F6D3" wp14:editId="29010BD3">
            <wp:simplePos x="0" y="0"/>
            <wp:positionH relativeFrom="margin">
              <wp:posOffset>1372235</wp:posOffset>
            </wp:positionH>
            <wp:positionV relativeFrom="paragraph">
              <wp:posOffset>116205</wp:posOffset>
            </wp:positionV>
            <wp:extent cx="3406775" cy="4733925"/>
            <wp:effectExtent l="0" t="0" r="3175" b="9525"/>
            <wp:wrapNone/>
            <wp:docPr id="48" name="Resim 4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tablo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FC593" w14:textId="77777777" w:rsidR="00367D8C" w:rsidRDefault="00367D8C" w:rsidP="00367D8C">
      <w:pPr>
        <w:rPr>
          <w:color w:val="161718" w:themeColor="text1"/>
          <w:sz w:val="24"/>
          <w:szCs w:val="24"/>
        </w:rPr>
      </w:pPr>
    </w:p>
    <w:p w14:paraId="46AC740C" w14:textId="282F570D" w:rsidR="00367D8C" w:rsidRDefault="00367D8C" w:rsidP="00367D8C">
      <w:pPr>
        <w:rPr>
          <w:color w:val="161718" w:themeColor="text1"/>
          <w:sz w:val="24"/>
          <w:szCs w:val="24"/>
        </w:rPr>
      </w:pPr>
    </w:p>
    <w:p w14:paraId="3B2B4672" w14:textId="2DBAF22A" w:rsidR="00367D8C" w:rsidRDefault="00367D8C" w:rsidP="00367D8C">
      <w:pPr>
        <w:rPr>
          <w:color w:val="161718" w:themeColor="text1"/>
          <w:sz w:val="24"/>
          <w:szCs w:val="24"/>
        </w:rPr>
      </w:pPr>
    </w:p>
    <w:p w14:paraId="77E910AB" w14:textId="4331610A" w:rsidR="00367D8C" w:rsidRDefault="00367D8C" w:rsidP="00367D8C">
      <w:pPr>
        <w:rPr>
          <w:color w:val="161718" w:themeColor="text1"/>
          <w:sz w:val="24"/>
          <w:szCs w:val="24"/>
        </w:rPr>
      </w:pPr>
    </w:p>
    <w:p w14:paraId="58648C48" w14:textId="24668338" w:rsidR="00367D8C" w:rsidRDefault="00367D8C" w:rsidP="00367D8C">
      <w:pPr>
        <w:rPr>
          <w:color w:val="161718" w:themeColor="text1"/>
          <w:sz w:val="24"/>
          <w:szCs w:val="24"/>
        </w:rPr>
      </w:pPr>
    </w:p>
    <w:p w14:paraId="0BC4C5C0" w14:textId="16E31864" w:rsidR="00367D8C" w:rsidRDefault="00367D8C" w:rsidP="00367D8C">
      <w:pPr>
        <w:rPr>
          <w:color w:val="161718" w:themeColor="text1"/>
          <w:sz w:val="24"/>
          <w:szCs w:val="24"/>
        </w:rPr>
      </w:pPr>
    </w:p>
    <w:p w14:paraId="212B6C4D" w14:textId="19E693C0" w:rsidR="00367D8C" w:rsidRDefault="00367D8C" w:rsidP="00367D8C">
      <w:pPr>
        <w:rPr>
          <w:color w:val="161718" w:themeColor="text1"/>
          <w:sz w:val="24"/>
          <w:szCs w:val="24"/>
        </w:rPr>
      </w:pPr>
    </w:p>
    <w:p w14:paraId="3DBEF50E" w14:textId="61CBFECA" w:rsidR="00367D8C" w:rsidRDefault="00367D8C" w:rsidP="00367D8C">
      <w:pPr>
        <w:rPr>
          <w:color w:val="161718" w:themeColor="text1"/>
          <w:sz w:val="24"/>
          <w:szCs w:val="24"/>
        </w:rPr>
      </w:pPr>
    </w:p>
    <w:p w14:paraId="69FA6A04" w14:textId="46C2051A" w:rsidR="00367D8C" w:rsidRDefault="00367D8C" w:rsidP="00367D8C">
      <w:pPr>
        <w:rPr>
          <w:color w:val="161718" w:themeColor="text1"/>
          <w:sz w:val="24"/>
          <w:szCs w:val="24"/>
        </w:rPr>
      </w:pPr>
    </w:p>
    <w:p w14:paraId="1C4A94A2" w14:textId="7434CAB0" w:rsidR="00367D8C" w:rsidRDefault="00367D8C" w:rsidP="00367D8C">
      <w:pPr>
        <w:rPr>
          <w:color w:val="161718" w:themeColor="text1"/>
          <w:sz w:val="24"/>
          <w:szCs w:val="24"/>
        </w:rPr>
      </w:pPr>
    </w:p>
    <w:p w14:paraId="2850B8DA" w14:textId="3BD040DD" w:rsidR="00367D8C" w:rsidRDefault="00367D8C" w:rsidP="00367D8C">
      <w:pPr>
        <w:rPr>
          <w:color w:val="161718" w:themeColor="text1"/>
          <w:sz w:val="24"/>
          <w:szCs w:val="24"/>
        </w:rPr>
      </w:pPr>
    </w:p>
    <w:p w14:paraId="3F552491" w14:textId="4068B70D" w:rsidR="00367D8C" w:rsidRDefault="00367D8C" w:rsidP="00367D8C">
      <w:pPr>
        <w:rPr>
          <w:color w:val="161718" w:themeColor="text1"/>
          <w:sz w:val="24"/>
          <w:szCs w:val="24"/>
        </w:rPr>
      </w:pPr>
    </w:p>
    <w:p w14:paraId="0C43488A" w14:textId="0C428F4E" w:rsidR="00367D8C" w:rsidRDefault="00367D8C" w:rsidP="00367D8C">
      <w:pPr>
        <w:rPr>
          <w:color w:val="161718" w:themeColor="text1"/>
          <w:sz w:val="24"/>
          <w:szCs w:val="24"/>
        </w:rPr>
      </w:pPr>
    </w:p>
    <w:p w14:paraId="70806D83" w14:textId="09F6340D" w:rsidR="00367D8C" w:rsidRDefault="00367D8C" w:rsidP="00367D8C">
      <w:pPr>
        <w:rPr>
          <w:color w:val="161718" w:themeColor="text1"/>
          <w:sz w:val="24"/>
          <w:szCs w:val="24"/>
        </w:rPr>
      </w:pPr>
    </w:p>
    <w:p w14:paraId="45379B22" w14:textId="01473AFA" w:rsidR="00367D8C" w:rsidRDefault="00367D8C" w:rsidP="00367D8C">
      <w:pPr>
        <w:rPr>
          <w:color w:val="161718" w:themeColor="text1"/>
          <w:sz w:val="24"/>
          <w:szCs w:val="24"/>
        </w:rPr>
      </w:pPr>
    </w:p>
    <w:p w14:paraId="24AE3135" w14:textId="49A2946C" w:rsidR="00367D8C" w:rsidRDefault="00367D8C" w:rsidP="00367D8C">
      <w:pPr>
        <w:rPr>
          <w:color w:val="161718" w:themeColor="text1"/>
          <w:sz w:val="24"/>
          <w:szCs w:val="24"/>
        </w:rPr>
      </w:pPr>
    </w:p>
    <w:p w14:paraId="7D24D43A" w14:textId="08EEA744" w:rsidR="00367D8C" w:rsidRDefault="00367D8C" w:rsidP="00367D8C">
      <w:pPr>
        <w:rPr>
          <w:color w:val="161718" w:themeColor="text1"/>
          <w:sz w:val="24"/>
          <w:szCs w:val="24"/>
        </w:rPr>
      </w:pPr>
    </w:p>
    <w:p w14:paraId="46938849" w14:textId="24E03548" w:rsidR="00367D8C" w:rsidRDefault="00367D8C" w:rsidP="00367D8C">
      <w:pPr>
        <w:rPr>
          <w:color w:val="161718" w:themeColor="text1"/>
          <w:sz w:val="24"/>
          <w:szCs w:val="24"/>
        </w:rPr>
      </w:pPr>
    </w:p>
    <w:p w14:paraId="4868E00D" w14:textId="7A6824D7" w:rsidR="00367D8C" w:rsidRDefault="00367D8C" w:rsidP="00367D8C">
      <w:pPr>
        <w:rPr>
          <w:color w:val="161718" w:themeColor="text1"/>
          <w:sz w:val="24"/>
          <w:szCs w:val="24"/>
        </w:rPr>
      </w:pPr>
    </w:p>
    <w:p w14:paraId="085A4F4F" w14:textId="0BA13F47" w:rsidR="00367D8C" w:rsidRDefault="00367D8C" w:rsidP="00367D8C">
      <w:pPr>
        <w:rPr>
          <w:color w:val="161718" w:themeColor="text1"/>
          <w:sz w:val="24"/>
          <w:szCs w:val="24"/>
        </w:rPr>
      </w:pPr>
    </w:p>
    <w:p w14:paraId="44053566" w14:textId="16DE6326" w:rsidR="00367D8C" w:rsidRDefault="00367D8C" w:rsidP="00367D8C">
      <w:pPr>
        <w:rPr>
          <w:color w:val="161718" w:themeColor="text1"/>
          <w:sz w:val="24"/>
          <w:szCs w:val="24"/>
        </w:rPr>
      </w:pPr>
    </w:p>
    <w:p w14:paraId="6C8E5B27" w14:textId="2C4BE9C5" w:rsidR="00367D8C" w:rsidRDefault="00367D8C" w:rsidP="00367D8C">
      <w:pPr>
        <w:rPr>
          <w:color w:val="161718" w:themeColor="text1"/>
          <w:sz w:val="24"/>
          <w:szCs w:val="24"/>
        </w:rPr>
      </w:pPr>
    </w:p>
    <w:p w14:paraId="7753F51E" w14:textId="6AEF75D5" w:rsidR="00367D8C" w:rsidRDefault="00367D8C" w:rsidP="00367D8C">
      <w:pPr>
        <w:rPr>
          <w:color w:val="161718" w:themeColor="text1"/>
          <w:sz w:val="24"/>
          <w:szCs w:val="24"/>
        </w:rPr>
      </w:pPr>
    </w:p>
    <w:p w14:paraId="7F8868FB" w14:textId="2F306816" w:rsidR="00367D8C" w:rsidRDefault="00367D8C" w:rsidP="00367D8C">
      <w:pPr>
        <w:rPr>
          <w:color w:val="161718" w:themeColor="text1"/>
          <w:sz w:val="24"/>
          <w:szCs w:val="24"/>
        </w:rPr>
      </w:pPr>
    </w:p>
    <w:p w14:paraId="4B3CCBA7" w14:textId="0F9EFDD0" w:rsidR="00367D8C" w:rsidRPr="00D236E7" w:rsidRDefault="00D236E7" w:rsidP="00367D8C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ab/>
      </w:r>
      <w:r>
        <w:rPr>
          <w:color w:val="161718" w:themeColor="text1"/>
          <w:sz w:val="24"/>
          <w:szCs w:val="24"/>
        </w:rPr>
        <w:tab/>
      </w:r>
      <w:r w:rsidRPr="00D236E7">
        <w:rPr>
          <w:color w:val="161718" w:themeColor="text1"/>
          <w:sz w:val="20"/>
          <w:szCs w:val="20"/>
        </w:rPr>
        <w:t>“Görsel 1.14 Türlerine göre en çok izlenen filmlerin dilleri listesi”</w:t>
      </w:r>
    </w:p>
    <w:p w14:paraId="4EBAFBE7" w14:textId="77777777" w:rsidR="00D236E7" w:rsidRDefault="00D236E7" w:rsidP="00367D8C">
      <w:pPr>
        <w:rPr>
          <w:color w:val="161718" w:themeColor="text1"/>
          <w:sz w:val="24"/>
          <w:szCs w:val="24"/>
        </w:rPr>
      </w:pPr>
    </w:p>
    <w:p w14:paraId="422F80A6" w14:textId="4DB862C3" w:rsidR="00367D8C" w:rsidRDefault="00367D8C" w:rsidP="00367D8C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Türlerine göre her bir dilin en çok kullanıldığı listelenmiştir.</w:t>
      </w:r>
    </w:p>
    <w:p w14:paraId="35B1A57D" w14:textId="3C3523B8" w:rsidR="00157196" w:rsidRDefault="00157196" w:rsidP="00157196">
      <w:pPr>
        <w:rPr>
          <w:color w:val="161718" w:themeColor="text1"/>
          <w:sz w:val="24"/>
          <w:szCs w:val="24"/>
        </w:rPr>
      </w:pPr>
    </w:p>
    <w:p w14:paraId="5DA82A20" w14:textId="1764F720" w:rsidR="00157196" w:rsidRDefault="00157196" w:rsidP="00157196">
      <w:pPr>
        <w:rPr>
          <w:color w:val="161718" w:themeColor="text1"/>
          <w:sz w:val="24"/>
          <w:szCs w:val="24"/>
        </w:rPr>
      </w:pPr>
    </w:p>
    <w:p w14:paraId="76DD1B54" w14:textId="3D92CB1A" w:rsidR="003827B6" w:rsidRPr="003827B6" w:rsidRDefault="003827B6" w:rsidP="003827B6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>Sonuç</w:t>
      </w:r>
    </w:p>
    <w:p w14:paraId="16F0770A" w14:textId="0AE46400" w:rsidR="00157196" w:rsidRPr="00157196" w:rsidRDefault="00157196" w:rsidP="0015719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Style w:val="Gl"/>
          <w:rFonts w:asciiTheme="minorHAnsi" w:hAnsiTheme="minorHAnsi" w:cstheme="minorHAnsi"/>
          <w:b w:val="0"/>
          <w:bCs w:val="0"/>
          <w:sz w:val="21"/>
          <w:szCs w:val="21"/>
        </w:rPr>
      </w:pPr>
      <w:r w:rsidRPr="00157196">
        <w:rPr>
          <w:rFonts w:asciiTheme="minorHAnsi" w:hAnsiTheme="minorHAnsi" w:cstheme="minorHAnsi"/>
          <w:color w:val="161718" w:themeColor="text1"/>
        </w:rPr>
        <w:t>Son olarak veri setimizde aykırı bir veri olup olmadığını gözlemleyelim.</w:t>
      </w:r>
      <w:r w:rsidRPr="00157196">
        <w:rPr>
          <w:rStyle w:val="Gl"/>
          <w:rFonts w:asciiTheme="minorHAnsi" w:hAnsiTheme="minorHAnsi" w:cstheme="minorHAnsi"/>
          <w:sz w:val="21"/>
          <w:szCs w:val="21"/>
        </w:rPr>
        <w:t xml:space="preserve"> </w:t>
      </w:r>
    </w:p>
    <w:p w14:paraId="12901E1C" w14:textId="05E3E744" w:rsidR="00157196" w:rsidRPr="00157196" w:rsidRDefault="00157196" w:rsidP="0015719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 w:rsidRPr="00232E01">
        <w:rPr>
          <w:rFonts w:asciiTheme="minorHAnsi" w:hAnsiTheme="minorHAnsi" w:cstheme="minorHAnsi"/>
        </w:rPr>
        <w:t>Aykırı Gözlem</w:t>
      </w:r>
      <w:r w:rsidR="00232E01">
        <w:rPr>
          <w:rFonts w:asciiTheme="minorHAnsi" w:hAnsiTheme="minorHAnsi" w:cstheme="minorHAnsi"/>
        </w:rPr>
        <w:t xml:space="preserve"> </w:t>
      </w:r>
      <w:r w:rsidRPr="00232E01">
        <w:rPr>
          <w:rFonts w:asciiTheme="minorHAnsi" w:hAnsiTheme="minorHAnsi" w:cstheme="minorHAnsi"/>
        </w:rPr>
        <w:t>(Outlier):</w:t>
      </w:r>
      <w:r w:rsidRPr="00157196">
        <w:rPr>
          <w:rFonts w:asciiTheme="minorHAnsi" w:hAnsiTheme="minorHAnsi" w:cstheme="minorHAnsi"/>
        </w:rPr>
        <w:t> Diğer gözlemlerden kayda değer derecede uzak olan gözleme aykırı veya uç değer denir.</w:t>
      </w:r>
    </w:p>
    <w:p w14:paraId="3DDFCF3F" w14:textId="77777777" w:rsidR="00157196" w:rsidRPr="00157196" w:rsidRDefault="00157196" w:rsidP="00157196">
      <w:pPr>
        <w:numPr>
          <w:ilvl w:val="0"/>
          <w:numId w:val="14"/>
        </w:numPr>
        <w:shd w:val="clear" w:color="auto" w:fill="FFFFFF"/>
        <w:spacing w:after="240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Aykırı Değerler neden sorun yaratır?</w:t>
      </w:r>
    </w:p>
    <w:p w14:paraId="4E1E6AC5" w14:textId="77777777" w:rsidR="00157196" w:rsidRPr="00157196" w:rsidRDefault="00157196" w:rsidP="00157196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Verilerin dağılımını ve ortalama, medyan vs. gibi veriyi temsil eden istatistikleri etkiler.</w:t>
      </w:r>
    </w:p>
    <w:p w14:paraId="7FF2DAF5" w14:textId="77777777" w:rsidR="00157196" w:rsidRPr="00157196" w:rsidRDefault="00157196" w:rsidP="00157196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Modellerden elde edilen sonuçlara etki eder.</w:t>
      </w:r>
    </w:p>
    <w:p w14:paraId="22C6EF94" w14:textId="77777777" w:rsidR="00157196" w:rsidRPr="00157196" w:rsidRDefault="00157196" w:rsidP="00157196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İstatistiksel testlerin gücünü düşürür.</w:t>
      </w:r>
    </w:p>
    <w:p w14:paraId="44E1BCEF" w14:textId="77777777" w:rsidR="00157196" w:rsidRPr="00157196" w:rsidRDefault="00157196" w:rsidP="0015719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Değişken sayısının az olduğu durumlarda </w:t>
      </w:r>
      <w:r w:rsidRPr="00157196">
        <w:rPr>
          <w:rFonts w:eastAsia="Times New Roman" w:cstheme="minorHAnsi"/>
          <w:color w:val="auto"/>
          <w:sz w:val="24"/>
          <w:szCs w:val="24"/>
          <w:bdr w:val="none" w:sz="0" w:space="0" w:color="auto" w:frame="1"/>
          <w:lang w:eastAsia="tr-TR"/>
        </w:rPr>
        <w:t>Outlier'lar</w:t>
      </w: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 aşağıdaki gibi analiz edilebilir:</w:t>
      </w:r>
    </w:p>
    <w:p w14:paraId="2319F132" w14:textId="77777777" w:rsidR="00157196" w:rsidRPr="00157196" w:rsidRDefault="00157196" w:rsidP="0015719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u w:val="single"/>
          <w:bdr w:val="none" w:sz="0" w:space="0" w:color="auto" w:frame="1"/>
          <w:lang w:eastAsia="tr-TR"/>
        </w:rPr>
        <w:t>Kutu grafiği</w:t>
      </w:r>
      <w:r w:rsidRPr="00157196">
        <w:rPr>
          <w:rFonts w:eastAsia="Times New Roman" w:cstheme="minorHAnsi"/>
          <w:color w:val="auto"/>
          <w:sz w:val="24"/>
          <w:szCs w:val="24"/>
          <w:u w:val="single"/>
          <w:lang w:eastAsia="tr-TR"/>
        </w:rPr>
        <w:t> </w:t>
      </w: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ile hangi değişkenlerde aykırı değerlerin bulunduğuna dair hızlı bir gözlem yapılması.</w:t>
      </w:r>
    </w:p>
    <w:p w14:paraId="3546D2DF" w14:textId="77777777" w:rsidR="00157196" w:rsidRPr="00157196" w:rsidRDefault="00157196" w:rsidP="0015719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İlk adımda aykırı değerlere sahip olduğu anlaşılan verilere </w:t>
      </w:r>
      <w:r w:rsidRPr="00157196">
        <w:rPr>
          <w:rFonts w:eastAsia="Times New Roman" w:cstheme="minorHAnsi"/>
          <w:color w:val="auto"/>
          <w:sz w:val="24"/>
          <w:szCs w:val="24"/>
          <w:u w:val="single"/>
          <w:bdr w:val="none" w:sz="0" w:space="0" w:color="auto" w:frame="1"/>
          <w:lang w:eastAsia="tr-TR"/>
        </w:rPr>
        <w:t>histogram</w:t>
      </w: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 ile daha yakın bir bakış sağlayarak değişkenin dağılımına dair fikir elde edilmesi.</w:t>
      </w:r>
    </w:p>
    <w:p w14:paraId="79148854" w14:textId="77777777" w:rsidR="00157196" w:rsidRPr="00157196" w:rsidRDefault="00157196" w:rsidP="00157196">
      <w:pPr>
        <w:numPr>
          <w:ilvl w:val="0"/>
          <w:numId w:val="16"/>
        </w:numPr>
        <w:shd w:val="clear" w:color="auto" w:fill="FFFFFF"/>
        <w:spacing w:after="240" w:line="240" w:lineRule="auto"/>
        <w:rPr>
          <w:rFonts w:eastAsia="Times New Roman" w:cstheme="minorHAnsi"/>
          <w:color w:val="auto"/>
          <w:sz w:val="24"/>
          <w:szCs w:val="24"/>
          <w:lang w:eastAsia="tr-TR"/>
        </w:rPr>
      </w:pPr>
      <w:r w:rsidRPr="00157196">
        <w:rPr>
          <w:rFonts w:eastAsia="Times New Roman" w:cstheme="minorHAnsi"/>
          <w:color w:val="auto"/>
          <w:sz w:val="24"/>
          <w:szCs w:val="24"/>
          <w:lang w:eastAsia="tr-TR"/>
        </w:rPr>
        <w:t>Değişkenin dağılımına göre tek değişkenli istatistiksel bir analiz yöntemi seçilmesi.</w:t>
      </w:r>
    </w:p>
    <w:p w14:paraId="2C5D334E" w14:textId="132BBDB9" w:rsidR="00157196" w:rsidRDefault="00157196" w:rsidP="00157196">
      <w:p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Normal dağılımı gözlemlemek için çeyrekler açıklığı metodunu kullanarak aykırı değerlerin sayısına yönelik istatistiksel bir değer elde edelim.</w:t>
      </w:r>
    </w:p>
    <w:p w14:paraId="1E94A3A6" w14:textId="1CB92776" w:rsidR="00232E01" w:rsidRDefault="00232E01" w:rsidP="00157196">
      <w:pPr>
        <w:rPr>
          <w:color w:val="161718" w:themeColor="text1"/>
          <w:sz w:val="24"/>
          <w:szCs w:val="24"/>
        </w:rPr>
      </w:pPr>
      <w:r w:rsidRPr="00232E01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6D7EC47" wp14:editId="062B930B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6229350" cy="3481871"/>
            <wp:effectExtent l="0" t="0" r="0" b="4445"/>
            <wp:wrapNone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8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83AEC" w14:textId="77777777" w:rsidR="00232E01" w:rsidRDefault="00232E01" w:rsidP="00157196">
      <w:pPr>
        <w:rPr>
          <w:color w:val="161718" w:themeColor="text1"/>
          <w:sz w:val="24"/>
          <w:szCs w:val="24"/>
        </w:rPr>
      </w:pPr>
    </w:p>
    <w:p w14:paraId="78031F09" w14:textId="1E5D9F17" w:rsidR="00232E01" w:rsidRDefault="00232E01" w:rsidP="00157196">
      <w:pPr>
        <w:rPr>
          <w:color w:val="161718" w:themeColor="text1"/>
          <w:sz w:val="24"/>
          <w:szCs w:val="24"/>
        </w:rPr>
      </w:pPr>
    </w:p>
    <w:p w14:paraId="386ED076" w14:textId="77777777" w:rsidR="00232E01" w:rsidRDefault="00232E01" w:rsidP="00157196">
      <w:pPr>
        <w:rPr>
          <w:color w:val="161718" w:themeColor="text1"/>
          <w:sz w:val="24"/>
          <w:szCs w:val="24"/>
        </w:rPr>
      </w:pPr>
    </w:p>
    <w:p w14:paraId="4D343B96" w14:textId="1A45C59F" w:rsidR="00232E01" w:rsidRDefault="00232E01" w:rsidP="00157196">
      <w:pPr>
        <w:rPr>
          <w:color w:val="161718" w:themeColor="text1"/>
          <w:sz w:val="24"/>
          <w:szCs w:val="24"/>
        </w:rPr>
      </w:pPr>
    </w:p>
    <w:p w14:paraId="101A2785" w14:textId="50B4B0D0" w:rsidR="00232E01" w:rsidRDefault="00232E01" w:rsidP="00157196">
      <w:pPr>
        <w:rPr>
          <w:color w:val="161718" w:themeColor="text1"/>
          <w:sz w:val="24"/>
          <w:szCs w:val="24"/>
        </w:rPr>
      </w:pPr>
    </w:p>
    <w:p w14:paraId="3EEFEEA9" w14:textId="41CC6194" w:rsidR="00232E01" w:rsidRDefault="00232E01" w:rsidP="00157196">
      <w:pPr>
        <w:rPr>
          <w:color w:val="161718" w:themeColor="text1"/>
          <w:sz w:val="24"/>
          <w:szCs w:val="24"/>
        </w:rPr>
      </w:pPr>
    </w:p>
    <w:p w14:paraId="58C843DB" w14:textId="15E00147" w:rsidR="00232E01" w:rsidRDefault="00232E01" w:rsidP="00157196">
      <w:pPr>
        <w:rPr>
          <w:color w:val="161718" w:themeColor="text1"/>
          <w:sz w:val="24"/>
          <w:szCs w:val="24"/>
        </w:rPr>
      </w:pPr>
    </w:p>
    <w:p w14:paraId="4D9DB6AA" w14:textId="3675889A" w:rsidR="00232E01" w:rsidRDefault="00232E01" w:rsidP="00157196">
      <w:pPr>
        <w:rPr>
          <w:color w:val="161718" w:themeColor="text1"/>
          <w:sz w:val="24"/>
          <w:szCs w:val="24"/>
        </w:rPr>
      </w:pPr>
    </w:p>
    <w:p w14:paraId="5606448D" w14:textId="4980AF70" w:rsidR="00232E01" w:rsidRDefault="00232E01" w:rsidP="00157196">
      <w:pPr>
        <w:rPr>
          <w:color w:val="161718" w:themeColor="text1"/>
          <w:sz w:val="24"/>
          <w:szCs w:val="24"/>
        </w:rPr>
      </w:pPr>
    </w:p>
    <w:p w14:paraId="68D729D6" w14:textId="216CE1E4" w:rsidR="00232E01" w:rsidRDefault="00232E01" w:rsidP="00157196">
      <w:pPr>
        <w:rPr>
          <w:color w:val="161718" w:themeColor="text1"/>
          <w:sz w:val="24"/>
          <w:szCs w:val="24"/>
        </w:rPr>
      </w:pPr>
    </w:p>
    <w:p w14:paraId="6922B7ED" w14:textId="73F6DF9A" w:rsidR="00232E01" w:rsidRDefault="00232E01" w:rsidP="00157196">
      <w:pPr>
        <w:rPr>
          <w:color w:val="161718" w:themeColor="text1"/>
          <w:sz w:val="24"/>
          <w:szCs w:val="24"/>
        </w:rPr>
      </w:pPr>
    </w:p>
    <w:p w14:paraId="60ED1559" w14:textId="0258E1A9" w:rsidR="00232E01" w:rsidRDefault="00232E01" w:rsidP="00157196">
      <w:pPr>
        <w:rPr>
          <w:color w:val="161718" w:themeColor="text1"/>
          <w:sz w:val="24"/>
          <w:szCs w:val="24"/>
        </w:rPr>
      </w:pPr>
    </w:p>
    <w:p w14:paraId="26D5BA35" w14:textId="7055445E" w:rsidR="00232E01" w:rsidRDefault="00232E01" w:rsidP="00157196">
      <w:pPr>
        <w:rPr>
          <w:color w:val="161718" w:themeColor="text1"/>
          <w:sz w:val="24"/>
          <w:szCs w:val="24"/>
        </w:rPr>
      </w:pPr>
    </w:p>
    <w:p w14:paraId="122CB513" w14:textId="582B552B" w:rsidR="00232E01" w:rsidRDefault="00232E01" w:rsidP="00157196">
      <w:pPr>
        <w:rPr>
          <w:color w:val="161718" w:themeColor="text1"/>
          <w:sz w:val="24"/>
          <w:szCs w:val="24"/>
        </w:rPr>
      </w:pPr>
    </w:p>
    <w:p w14:paraId="116F4677" w14:textId="74EEEFA9" w:rsidR="00232E01" w:rsidRDefault="00232E01" w:rsidP="00157196">
      <w:pPr>
        <w:rPr>
          <w:color w:val="161718" w:themeColor="text1"/>
          <w:sz w:val="24"/>
          <w:szCs w:val="24"/>
        </w:rPr>
      </w:pPr>
    </w:p>
    <w:p w14:paraId="0D6D1B96" w14:textId="2DC80044" w:rsidR="00232E01" w:rsidRDefault="00232E01" w:rsidP="00157196">
      <w:pPr>
        <w:rPr>
          <w:color w:val="161718" w:themeColor="text1"/>
          <w:sz w:val="24"/>
          <w:szCs w:val="24"/>
        </w:rPr>
      </w:pPr>
    </w:p>
    <w:p w14:paraId="6CBF0213" w14:textId="76BF76C7" w:rsidR="00232E01" w:rsidRDefault="00232E01" w:rsidP="00157196">
      <w:pPr>
        <w:rPr>
          <w:color w:val="161718" w:themeColor="text1"/>
          <w:sz w:val="24"/>
          <w:szCs w:val="24"/>
        </w:rPr>
      </w:pPr>
    </w:p>
    <w:p w14:paraId="2A3CB571" w14:textId="6EF874A1" w:rsidR="00232E01" w:rsidRDefault="00D236E7" w:rsidP="00157196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</w:t>
      </w:r>
    </w:p>
    <w:p w14:paraId="4C9F2FB6" w14:textId="7965A21A" w:rsidR="00D236E7" w:rsidRPr="00D236E7" w:rsidRDefault="00D236E7" w:rsidP="00D236E7">
      <w:pPr>
        <w:ind w:left="2160" w:firstLine="720"/>
        <w:rPr>
          <w:color w:val="161718" w:themeColor="text1"/>
          <w:sz w:val="20"/>
          <w:szCs w:val="20"/>
        </w:rPr>
      </w:pPr>
      <w:r>
        <w:rPr>
          <w:color w:val="161718" w:themeColor="text1"/>
          <w:sz w:val="20"/>
          <w:szCs w:val="20"/>
        </w:rPr>
        <w:t>“Görsel 1.15 Aykırı değer kutu grafiği”</w:t>
      </w:r>
    </w:p>
    <w:p w14:paraId="65B4103E" w14:textId="47DFFD5B" w:rsidR="00232E01" w:rsidRDefault="00232E01" w:rsidP="00157196">
      <w:pPr>
        <w:rPr>
          <w:color w:val="161718" w:themeColor="text1"/>
          <w:sz w:val="24"/>
          <w:szCs w:val="24"/>
        </w:rPr>
      </w:pPr>
    </w:p>
    <w:p w14:paraId="65C0FEF5" w14:textId="27A11E9D" w:rsidR="00232E01" w:rsidRPr="00232E01" w:rsidRDefault="00232E01" w:rsidP="00232E01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 xml:space="preserve">Histogram Grafiği: </w:t>
      </w:r>
      <w:r w:rsidRPr="00232E01">
        <w:rPr>
          <w:color w:val="161718" w:themeColor="text1"/>
          <w:sz w:val="24"/>
          <w:szCs w:val="24"/>
        </w:rPr>
        <w:t>Aykırı değerleri istatistiksel olarak da tespit etmeden önce değişkenlerin dağılımına dair fikir edinmemiz gerekiyor. Uygulayacağımız istatistiksel yöntemler normal dağılıma sahip olan ve olmayan değişkenlere göre farklılık göstermek zorundadır.</w:t>
      </w:r>
    </w:p>
    <w:p w14:paraId="770755EF" w14:textId="34C44C77" w:rsidR="00232E01" w:rsidRDefault="00232E01" w:rsidP="00232E01">
      <w:pPr>
        <w:pStyle w:val="ListeParagraf"/>
        <w:numPr>
          <w:ilvl w:val="0"/>
          <w:numId w:val="7"/>
        </w:numPr>
        <w:rPr>
          <w:color w:val="161718" w:themeColor="text1"/>
          <w:sz w:val="24"/>
          <w:szCs w:val="24"/>
        </w:rPr>
      </w:pPr>
      <w:r w:rsidRPr="00232E01">
        <w:rPr>
          <w:color w:val="161718" w:themeColor="text1"/>
          <w:sz w:val="24"/>
          <w:szCs w:val="24"/>
        </w:rPr>
        <w:lastRenderedPageBreak/>
        <w:t>Aykırı değere sahip değişkenlerin dağılımına dair fikir elde etmek için histogramdan faydalanacağız.</w:t>
      </w:r>
    </w:p>
    <w:p w14:paraId="1ADE1809" w14:textId="31F50295" w:rsidR="003827B6" w:rsidRDefault="003827B6" w:rsidP="00232E01">
      <w:pPr>
        <w:rPr>
          <w:color w:val="161718" w:themeColor="text1"/>
          <w:sz w:val="24"/>
          <w:szCs w:val="24"/>
        </w:rPr>
      </w:pPr>
    </w:p>
    <w:p w14:paraId="53C1DBF9" w14:textId="69B63257" w:rsidR="00232A4A" w:rsidRDefault="00232A4A" w:rsidP="00232E01">
      <w:pPr>
        <w:rPr>
          <w:color w:val="161718" w:themeColor="text1"/>
          <w:sz w:val="24"/>
          <w:szCs w:val="24"/>
        </w:rPr>
      </w:pPr>
      <w:r w:rsidRPr="003827B6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56FC30F" wp14:editId="0B87FE5B">
            <wp:simplePos x="0" y="0"/>
            <wp:positionH relativeFrom="column">
              <wp:posOffset>2306955</wp:posOffset>
            </wp:positionH>
            <wp:positionV relativeFrom="paragraph">
              <wp:posOffset>12065</wp:posOffset>
            </wp:positionV>
            <wp:extent cx="1847850" cy="1810139"/>
            <wp:effectExtent l="0" t="0" r="0" b="0"/>
            <wp:wrapNone/>
            <wp:docPr id="53" name="Resim 5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tablo içeren bir resim&#10;&#10;Açıklama otomatik olarak oluşturuldu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1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3D1A8" w14:textId="4CD12B55" w:rsidR="003827B6" w:rsidRDefault="003827B6" w:rsidP="00232E01">
      <w:pPr>
        <w:rPr>
          <w:color w:val="161718" w:themeColor="text1"/>
          <w:sz w:val="24"/>
          <w:szCs w:val="24"/>
        </w:rPr>
      </w:pPr>
    </w:p>
    <w:p w14:paraId="0F783605" w14:textId="77777777" w:rsidR="00232A4A" w:rsidRDefault="00232A4A" w:rsidP="00232E01">
      <w:pPr>
        <w:rPr>
          <w:color w:val="161718" w:themeColor="text1"/>
          <w:sz w:val="24"/>
          <w:szCs w:val="24"/>
        </w:rPr>
      </w:pPr>
    </w:p>
    <w:p w14:paraId="068649D3" w14:textId="77777777" w:rsidR="003827B6" w:rsidRDefault="003827B6" w:rsidP="00232E01">
      <w:pPr>
        <w:rPr>
          <w:color w:val="161718" w:themeColor="text1"/>
          <w:sz w:val="24"/>
          <w:szCs w:val="24"/>
        </w:rPr>
      </w:pPr>
    </w:p>
    <w:p w14:paraId="48EDFBAF" w14:textId="2E36497F" w:rsidR="003827B6" w:rsidRDefault="003827B6" w:rsidP="00232E01">
      <w:pPr>
        <w:rPr>
          <w:color w:val="161718" w:themeColor="text1"/>
          <w:sz w:val="24"/>
          <w:szCs w:val="24"/>
        </w:rPr>
      </w:pPr>
    </w:p>
    <w:p w14:paraId="02436BEA" w14:textId="1F386052" w:rsidR="003827B6" w:rsidRDefault="003827B6" w:rsidP="00232E01">
      <w:pPr>
        <w:rPr>
          <w:color w:val="161718" w:themeColor="text1"/>
          <w:sz w:val="24"/>
          <w:szCs w:val="24"/>
        </w:rPr>
      </w:pPr>
    </w:p>
    <w:p w14:paraId="71C23D46" w14:textId="668AAFFD" w:rsidR="003827B6" w:rsidRDefault="003827B6" w:rsidP="00232E01">
      <w:pPr>
        <w:rPr>
          <w:color w:val="161718" w:themeColor="text1"/>
          <w:sz w:val="24"/>
          <w:szCs w:val="24"/>
        </w:rPr>
      </w:pPr>
    </w:p>
    <w:p w14:paraId="10C66BB0" w14:textId="6F568EA4" w:rsidR="00232E01" w:rsidRDefault="00232E01" w:rsidP="00232E01">
      <w:pPr>
        <w:rPr>
          <w:color w:val="161718" w:themeColor="text1"/>
          <w:sz w:val="24"/>
          <w:szCs w:val="24"/>
        </w:rPr>
      </w:pPr>
    </w:p>
    <w:p w14:paraId="3175342B" w14:textId="785F165B" w:rsidR="003827B6" w:rsidRDefault="003827B6" w:rsidP="00232E01">
      <w:pPr>
        <w:rPr>
          <w:color w:val="161718" w:themeColor="text1"/>
          <w:sz w:val="24"/>
          <w:szCs w:val="24"/>
        </w:rPr>
      </w:pPr>
    </w:p>
    <w:p w14:paraId="2665BAD1" w14:textId="77777777" w:rsidR="00D236E7" w:rsidRDefault="00D236E7" w:rsidP="00232E01">
      <w:pPr>
        <w:rPr>
          <w:color w:val="161718" w:themeColor="text1"/>
          <w:sz w:val="24"/>
          <w:szCs w:val="24"/>
        </w:rPr>
      </w:pPr>
    </w:p>
    <w:p w14:paraId="72E99EDC" w14:textId="00E22909" w:rsidR="003827B6" w:rsidRPr="00D236E7" w:rsidRDefault="00232A4A" w:rsidP="00232E01">
      <w:pPr>
        <w:rPr>
          <w:color w:val="161718" w:themeColor="text1"/>
          <w:sz w:val="20"/>
          <w:szCs w:val="20"/>
        </w:rPr>
      </w:pPr>
      <w:r w:rsidRPr="00232E01">
        <w:rPr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B5EAC1F" wp14:editId="3D666D9E">
            <wp:simplePos x="0" y="0"/>
            <wp:positionH relativeFrom="margin">
              <wp:posOffset>-255270</wp:posOffset>
            </wp:positionH>
            <wp:positionV relativeFrom="paragraph">
              <wp:posOffset>176530</wp:posOffset>
            </wp:positionV>
            <wp:extent cx="6667500" cy="2161540"/>
            <wp:effectExtent l="0" t="0" r="0" b="0"/>
            <wp:wrapNone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6E7">
        <w:rPr>
          <w:color w:val="161718" w:themeColor="text1"/>
          <w:sz w:val="24"/>
          <w:szCs w:val="24"/>
        </w:rPr>
        <w:tab/>
      </w:r>
      <w:r w:rsidR="00D236E7">
        <w:rPr>
          <w:color w:val="161718" w:themeColor="text1"/>
          <w:sz w:val="24"/>
          <w:szCs w:val="24"/>
        </w:rPr>
        <w:tab/>
      </w:r>
      <w:r w:rsidR="00D236E7">
        <w:rPr>
          <w:color w:val="161718" w:themeColor="text1"/>
          <w:sz w:val="24"/>
          <w:szCs w:val="24"/>
        </w:rPr>
        <w:tab/>
      </w:r>
      <w:r w:rsidR="00D236E7">
        <w:rPr>
          <w:color w:val="161718" w:themeColor="text1"/>
          <w:sz w:val="24"/>
          <w:szCs w:val="24"/>
        </w:rPr>
        <w:tab/>
      </w:r>
      <w:r w:rsidR="00D236E7">
        <w:rPr>
          <w:color w:val="161718" w:themeColor="text1"/>
          <w:sz w:val="20"/>
          <w:szCs w:val="20"/>
        </w:rPr>
        <w:t xml:space="preserve">“Tablo 1.7 IMDB Score-Runtime betimsel değerler” </w:t>
      </w:r>
    </w:p>
    <w:p w14:paraId="7CD3FF34" w14:textId="37C0F776" w:rsidR="003827B6" w:rsidRDefault="003827B6" w:rsidP="00232E01">
      <w:pPr>
        <w:rPr>
          <w:color w:val="161718" w:themeColor="text1"/>
          <w:sz w:val="24"/>
          <w:szCs w:val="24"/>
        </w:rPr>
      </w:pPr>
    </w:p>
    <w:p w14:paraId="4C5FB885" w14:textId="77777777" w:rsidR="003827B6" w:rsidRDefault="003827B6" w:rsidP="00232E01">
      <w:pPr>
        <w:rPr>
          <w:color w:val="161718" w:themeColor="text1"/>
          <w:sz w:val="24"/>
          <w:szCs w:val="24"/>
        </w:rPr>
      </w:pPr>
    </w:p>
    <w:p w14:paraId="3E8B261E" w14:textId="52F1AAA0" w:rsidR="003827B6" w:rsidRDefault="003827B6" w:rsidP="00232E01">
      <w:pPr>
        <w:rPr>
          <w:color w:val="161718" w:themeColor="text1"/>
          <w:sz w:val="24"/>
          <w:szCs w:val="24"/>
        </w:rPr>
      </w:pPr>
    </w:p>
    <w:p w14:paraId="0CEA4E24" w14:textId="083BA752" w:rsidR="00232E01" w:rsidRDefault="00232E01" w:rsidP="00232E01">
      <w:pPr>
        <w:rPr>
          <w:color w:val="161718" w:themeColor="text1"/>
          <w:sz w:val="24"/>
          <w:szCs w:val="24"/>
        </w:rPr>
      </w:pPr>
    </w:p>
    <w:p w14:paraId="738EAFC1" w14:textId="5B5FFEE5" w:rsidR="003827B6" w:rsidRDefault="003827B6" w:rsidP="00232E01">
      <w:pPr>
        <w:rPr>
          <w:color w:val="161718" w:themeColor="text1"/>
          <w:sz w:val="24"/>
          <w:szCs w:val="24"/>
        </w:rPr>
      </w:pPr>
    </w:p>
    <w:p w14:paraId="0CC26F03" w14:textId="06AC15BE" w:rsidR="003827B6" w:rsidRDefault="003827B6" w:rsidP="00232E01">
      <w:pPr>
        <w:rPr>
          <w:color w:val="161718" w:themeColor="text1"/>
          <w:sz w:val="24"/>
          <w:szCs w:val="24"/>
        </w:rPr>
      </w:pPr>
    </w:p>
    <w:p w14:paraId="437D091B" w14:textId="70C38D45" w:rsidR="003827B6" w:rsidRDefault="003827B6" w:rsidP="00232E01">
      <w:pPr>
        <w:rPr>
          <w:color w:val="161718" w:themeColor="text1"/>
          <w:sz w:val="24"/>
          <w:szCs w:val="24"/>
        </w:rPr>
      </w:pPr>
    </w:p>
    <w:p w14:paraId="78961743" w14:textId="4EFA0BF5" w:rsidR="003827B6" w:rsidRDefault="003827B6" w:rsidP="00232E01">
      <w:pPr>
        <w:rPr>
          <w:color w:val="161718" w:themeColor="text1"/>
          <w:sz w:val="24"/>
          <w:szCs w:val="24"/>
        </w:rPr>
      </w:pPr>
    </w:p>
    <w:p w14:paraId="049E4DEF" w14:textId="11066A2C" w:rsidR="003827B6" w:rsidRDefault="003827B6" w:rsidP="00232E01">
      <w:pPr>
        <w:rPr>
          <w:color w:val="161718" w:themeColor="text1"/>
          <w:sz w:val="24"/>
          <w:szCs w:val="24"/>
        </w:rPr>
      </w:pPr>
    </w:p>
    <w:p w14:paraId="22F1D4FB" w14:textId="77777777" w:rsidR="00232A4A" w:rsidRDefault="00232A4A" w:rsidP="00232A4A">
      <w:pPr>
        <w:rPr>
          <w:color w:val="161718" w:themeColor="text1"/>
          <w:sz w:val="24"/>
          <w:szCs w:val="24"/>
        </w:rPr>
      </w:pPr>
    </w:p>
    <w:p w14:paraId="1EE0AD52" w14:textId="77777777" w:rsidR="00232A4A" w:rsidRDefault="00232A4A" w:rsidP="00232A4A">
      <w:pPr>
        <w:rPr>
          <w:color w:val="161718" w:themeColor="text1"/>
          <w:sz w:val="24"/>
          <w:szCs w:val="24"/>
        </w:rPr>
      </w:pPr>
    </w:p>
    <w:p w14:paraId="2AFF2710" w14:textId="4DE61358" w:rsidR="003827B6" w:rsidRPr="00232A4A" w:rsidRDefault="00232A4A" w:rsidP="00232A4A">
      <w:pPr>
        <w:ind w:left="2880" w:firstLine="720"/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>“</w:t>
      </w:r>
      <w:r w:rsidRPr="00232A4A">
        <w:rPr>
          <w:color w:val="161718" w:themeColor="text1"/>
          <w:sz w:val="20"/>
          <w:szCs w:val="20"/>
        </w:rPr>
        <w:t>IMDB Score Histogram grafiği”</w:t>
      </w:r>
    </w:p>
    <w:p w14:paraId="69AF6DF0" w14:textId="0E80F5D5" w:rsidR="003827B6" w:rsidRDefault="00232A4A" w:rsidP="003827B6">
      <w:pPr>
        <w:rPr>
          <w:color w:val="161718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3DCEECC" wp14:editId="2A2C4F1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6448425" cy="2422564"/>
            <wp:effectExtent l="0" t="0" r="0" b="0"/>
            <wp:wrapNone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422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7C7F6" w14:textId="7601A589" w:rsidR="003827B6" w:rsidRDefault="003827B6" w:rsidP="003827B6">
      <w:pPr>
        <w:rPr>
          <w:color w:val="161718" w:themeColor="text1"/>
          <w:sz w:val="24"/>
          <w:szCs w:val="24"/>
        </w:rPr>
      </w:pPr>
    </w:p>
    <w:p w14:paraId="35F30DF1" w14:textId="486AA4ED" w:rsidR="003827B6" w:rsidRDefault="003827B6" w:rsidP="003827B6">
      <w:pPr>
        <w:rPr>
          <w:color w:val="161718" w:themeColor="text1"/>
          <w:sz w:val="24"/>
          <w:szCs w:val="24"/>
        </w:rPr>
      </w:pPr>
    </w:p>
    <w:p w14:paraId="3E45F1CA" w14:textId="1C59961F" w:rsidR="003827B6" w:rsidRDefault="003827B6" w:rsidP="003827B6">
      <w:pPr>
        <w:rPr>
          <w:color w:val="161718" w:themeColor="text1"/>
          <w:sz w:val="24"/>
          <w:szCs w:val="24"/>
        </w:rPr>
      </w:pPr>
    </w:p>
    <w:p w14:paraId="33E0DE88" w14:textId="54C5D4E2" w:rsidR="003827B6" w:rsidRDefault="003827B6" w:rsidP="003827B6">
      <w:pPr>
        <w:rPr>
          <w:color w:val="161718" w:themeColor="text1"/>
          <w:sz w:val="24"/>
          <w:szCs w:val="24"/>
        </w:rPr>
      </w:pPr>
    </w:p>
    <w:p w14:paraId="4484B4E6" w14:textId="321CAA61" w:rsidR="003827B6" w:rsidRDefault="003827B6" w:rsidP="003827B6">
      <w:pPr>
        <w:rPr>
          <w:color w:val="161718" w:themeColor="text1"/>
          <w:sz w:val="24"/>
          <w:szCs w:val="24"/>
        </w:rPr>
      </w:pPr>
    </w:p>
    <w:p w14:paraId="10C12861" w14:textId="5D36BC3F" w:rsidR="003827B6" w:rsidRDefault="003827B6" w:rsidP="003827B6">
      <w:pPr>
        <w:rPr>
          <w:color w:val="161718" w:themeColor="text1"/>
          <w:sz w:val="24"/>
          <w:szCs w:val="24"/>
        </w:rPr>
      </w:pPr>
    </w:p>
    <w:p w14:paraId="17E0A0C5" w14:textId="1F845DEA" w:rsidR="003827B6" w:rsidRDefault="003827B6" w:rsidP="003827B6">
      <w:pPr>
        <w:rPr>
          <w:color w:val="161718" w:themeColor="text1"/>
          <w:sz w:val="24"/>
          <w:szCs w:val="24"/>
        </w:rPr>
      </w:pPr>
    </w:p>
    <w:p w14:paraId="3413A443" w14:textId="70917867" w:rsidR="003827B6" w:rsidRDefault="003827B6" w:rsidP="003827B6">
      <w:pPr>
        <w:rPr>
          <w:color w:val="161718" w:themeColor="text1"/>
          <w:sz w:val="24"/>
          <w:szCs w:val="24"/>
        </w:rPr>
      </w:pPr>
    </w:p>
    <w:p w14:paraId="17C4EDFF" w14:textId="78EB1CBC" w:rsidR="003827B6" w:rsidRDefault="003827B6" w:rsidP="003827B6">
      <w:pPr>
        <w:rPr>
          <w:color w:val="161718" w:themeColor="text1"/>
          <w:sz w:val="24"/>
          <w:szCs w:val="24"/>
        </w:rPr>
      </w:pPr>
    </w:p>
    <w:p w14:paraId="6EBA54FA" w14:textId="7D5ADE3F" w:rsidR="003827B6" w:rsidRDefault="003827B6" w:rsidP="003827B6">
      <w:pPr>
        <w:rPr>
          <w:color w:val="161718" w:themeColor="text1"/>
          <w:sz w:val="24"/>
          <w:szCs w:val="24"/>
        </w:rPr>
      </w:pPr>
    </w:p>
    <w:p w14:paraId="06D3CE9F" w14:textId="08C49E7A" w:rsidR="003827B6" w:rsidRDefault="003827B6" w:rsidP="003827B6">
      <w:pPr>
        <w:rPr>
          <w:color w:val="161718" w:themeColor="text1"/>
          <w:sz w:val="24"/>
          <w:szCs w:val="24"/>
        </w:rPr>
      </w:pPr>
    </w:p>
    <w:p w14:paraId="7A0070DA" w14:textId="7DF666C9" w:rsidR="003827B6" w:rsidRDefault="003827B6" w:rsidP="003827B6">
      <w:pPr>
        <w:rPr>
          <w:color w:val="161718" w:themeColor="text1"/>
          <w:sz w:val="24"/>
          <w:szCs w:val="24"/>
        </w:rPr>
      </w:pPr>
    </w:p>
    <w:p w14:paraId="70D21624" w14:textId="1E50AB3D" w:rsidR="003827B6" w:rsidRDefault="00232A4A" w:rsidP="003827B6">
      <w:pPr>
        <w:rPr>
          <w:color w:val="161718" w:themeColor="text1"/>
          <w:sz w:val="20"/>
          <w:szCs w:val="20"/>
        </w:rPr>
      </w:pPr>
      <w:r>
        <w:rPr>
          <w:color w:val="161718" w:themeColor="text1"/>
          <w:sz w:val="24"/>
          <w:szCs w:val="24"/>
        </w:rPr>
        <w:tab/>
      </w:r>
      <w:r>
        <w:rPr>
          <w:color w:val="161718" w:themeColor="text1"/>
          <w:sz w:val="24"/>
          <w:szCs w:val="24"/>
        </w:rPr>
        <w:tab/>
      </w:r>
      <w:r>
        <w:rPr>
          <w:color w:val="161718" w:themeColor="text1"/>
          <w:sz w:val="24"/>
          <w:szCs w:val="24"/>
        </w:rPr>
        <w:tab/>
      </w:r>
      <w:r>
        <w:rPr>
          <w:color w:val="161718" w:themeColor="text1"/>
          <w:sz w:val="24"/>
          <w:szCs w:val="24"/>
        </w:rPr>
        <w:tab/>
      </w:r>
      <w:r>
        <w:rPr>
          <w:color w:val="161718" w:themeColor="text1"/>
          <w:sz w:val="24"/>
          <w:szCs w:val="24"/>
        </w:rPr>
        <w:tab/>
        <w:t>“</w:t>
      </w:r>
      <w:r>
        <w:rPr>
          <w:color w:val="161718" w:themeColor="text1"/>
          <w:sz w:val="20"/>
          <w:szCs w:val="20"/>
        </w:rPr>
        <w:t>Runtime</w:t>
      </w:r>
      <w:r w:rsidR="00C8351C">
        <w:rPr>
          <w:color w:val="161718" w:themeColor="text1"/>
          <w:sz w:val="20"/>
          <w:szCs w:val="20"/>
        </w:rPr>
        <w:t>-</w:t>
      </w:r>
      <w:r w:rsidRPr="00232A4A">
        <w:rPr>
          <w:color w:val="161718" w:themeColor="text1"/>
          <w:sz w:val="20"/>
          <w:szCs w:val="20"/>
        </w:rPr>
        <w:t>Score</w:t>
      </w:r>
      <w:r w:rsidR="00C8351C">
        <w:rPr>
          <w:color w:val="161718" w:themeColor="text1"/>
          <w:sz w:val="20"/>
          <w:szCs w:val="20"/>
        </w:rPr>
        <w:t xml:space="preserve"> </w:t>
      </w:r>
      <w:r w:rsidRPr="00232A4A">
        <w:rPr>
          <w:color w:val="161718" w:themeColor="text1"/>
          <w:sz w:val="20"/>
          <w:szCs w:val="20"/>
        </w:rPr>
        <w:t>Histogram grafiği”</w:t>
      </w:r>
    </w:p>
    <w:p w14:paraId="3FE5214E" w14:textId="77777777" w:rsidR="00232A4A" w:rsidRDefault="00232A4A" w:rsidP="003827B6">
      <w:pPr>
        <w:rPr>
          <w:color w:val="161718" w:themeColor="text1"/>
          <w:sz w:val="24"/>
          <w:szCs w:val="24"/>
        </w:rPr>
      </w:pPr>
    </w:p>
    <w:p w14:paraId="537A6089" w14:textId="780BE321" w:rsidR="003827B6" w:rsidRPr="003827B6" w:rsidRDefault="003827B6" w:rsidP="003827B6">
      <w:pPr>
        <w:pStyle w:val="ListeParagraf"/>
        <w:numPr>
          <w:ilvl w:val="0"/>
          <w:numId w:val="19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“</w:t>
      </w:r>
      <w:r w:rsidRPr="003827B6">
        <w:rPr>
          <w:color w:val="161718" w:themeColor="text1"/>
          <w:sz w:val="24"/>
          <w:szCs w:val="24"/>
        </w:rPr>
        <w:t>IMDB</w:t>
      </w:r>
      <w:r>
        <w:rPr>
          <w:color w:val="161718" w:themeColor="text1"/>
          <w:sz w:val="24"/>
          <w:szCs w:val="24"/>
        </w:rPr>
        <w:t>”</w:t>
      </w:r>
      <w:r w:rsidRPr="003827B6">
        <w:rPr>
          <w:color w:val="161718" w:themeColor="text1"/>
          <w:sz w:val="24"/>
          <w:szCs w:val="24"/>
        </w:rPr>
        <w:t xml:space="preserve"> aykırı değer sayısı: 9</w:t>
      </w:r>
    </w:p>
    <w:p w14:paraId="18D6517F" w14:textId="009D0AB9" w:rsidR="003827B6" w:rsidRPr="003827B6" w:rsidRDefault="003827B6" w:rsidP="003827B6">
      <w:pPr>
        <w:pStyle w:val="ListeParagraf"/>
        <w:numPr>
          <w:ilvl w:val="0"/>
          <w:numId w:val="19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“Runtime”</w:t>
      </w:r>
      <w:r w:rsidRPr="003827B6">
        <w:rPr>
          <w:color w:val="161718" w:themeColor="text1"/>
          <w:sz w:val="24"/>
          <w:szCs w:val="24"/>
        </w:rPr>
        <w:t xml:space="preserve"> aykırı değer sayısı: 75</w:t>
      </w:r>
    </w:p>
    <w:p w14:paraId="440F9D40" w14:textId="7B15654B" w:rsidR="003827B6" w:rsidRDefault="003827B6" w:rsidP="003827B6">
      <w:pPr>
        <w:pStyle w:val="ListeParagraf"/>
        <w:numPr>
          <w:ilvl w:val="0"/>
          <w:numId w:val="19"/>
        </w:numPr>
        <w:rPr>
          <w:color w:val="161718" w:themeColor="text1"/>
          <w:sz w:val="24"/>
          <w:szCs w:val="24"/>
        </w:rPr>
      </w:pPr>
      <w:r w:rsidRPr="003827B6">
        <w:rPr>
          <w:color w:val="161718" w:themeColor="text1"/>
          <w:sz w:val="24"/>
          <w:szCs w:val="24"/>
        </w:rPr>
        <w:t>Sonuç olarak aykırı değerlere karşı daha dayanıklı olan Span of Quarter (IQR) yöntemine göre Runtime değerinde normal dağılımın dışında daha ayrık değerler gözlemleyebiliyoruz.</w:t>
      </w:r>
    </w:p>
    <w:p w14:paraId="7EDBD545" w14:textId="725FABCF" w:rsidR="003827B6" w:rsidRPr="003827B6" w:rsidRDefault="00104D69" w:rsidP="003827B6">
      <w:pPr>
        <w:pStyle w:val="ListeParagraf"/>
        <w:numPr>
          <w:ilvl w:val="0"/>
          <w:numId w:val="19"/>
        </w:numPr>
        <w:rPr>
          <w:color w:val="161718" w:themeColor="text1"/>
          <w:sz w:val="24"/>
          <w:szCs w:val="24"/>
        </w:rPr>
      </w:pPr>
      <w:r>
        <w:rPr>
          <w:color w:val="161718" w:themeColor="text1"/>
          <w:sz w:val="24"/>
          <w:szCs w:val="24"/>
        </w:rPr>
        <w:t>“Runtime” değişkeni normal dağılıma aykırı daha fazla veri bulunduruyor.</w:t>
      </w:r>
    </w:p>
    <w:sectPr w:rsidR="003827B6" w:rsidRPr="003827B6" w:rsidSect="00EA55CF">
      <w:headerReference w:type="default" r:id="rId41"/>
      <w:footerReference w:type="default" r:id="rId42"/>
      <w:footerReference w:type="first" r:id="rId4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A4D1B" w14:textId="77777777" w:rsidR="00297A3C" w:rsidRDefault="00297A3C" w:rsidP="004B7E44">
      <w:r>
        <w:separator/>
      </w:r>
    </w:p>
  </w:endnote>
  <w:endnote w:type="continuationSeparator" w:id="0">
    <w:p w14:paraId="029BD141" w14:textId="77777777" w:rsidR="00297A3C" w:rsidRDefault="00297A3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A2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8AAFC" w14:textId="77777777" w:rsidR="002A7E5C" w:rsidRDefault="003B4CCE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CF6F22" w14:textId="77777777" w:rsidR="005A718F" w:rsidRDefault="005A718F" w:rsidP="004B7E44">
        <w:pPr>
          <w:pStyle w:val="AltBilgi"/>
        </w:pPr>
        <w:r>
          <w:rPr>
            <w:lang w:bidi="tr-TR"/>
          </w:rPr>
          <w:fldChar w:fldCharType="begin"/>
        </w:r>
        <w:r>
          <w:rPr>
            <w:lang w:bidi="tr-TR"/>
          </w:rPr>
          <w:instrText xml:space="preserve"> PAGE   \* MERGEFORMAT </w:instrText>
        </w:r>
        <w:r>
          <w:rPr>
            <w:lang w:bidi="tr-TR"/>
          </w:rPr>
          <w:fldChar w:fldCharType="separate"/>
        </w:r>
        <w:r w:rsidR="009120E9">
          <w:rPr>
            <w:noProof/>
            <w:lang w:bidi="tr-TR"/>
          </w:rPr>
          <w:t>1</w:t>
        </w:r>
        <w:r>
          <w:rPr>
            <w:noProof/>
            <w:lang w:bidi="tr-T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39FAC" w14:textId="77777777" w:rsidR="00297A3C" w:rsidRDefault="00297A3C" w:rsidP="004B7E44">
      <w:r>
        <w:separator/>
      </w:r>
    </w:p>
  </w:footnote>
  <w:footnote w:type="continuationSeparator" w:id="0">
    <w:p w14:paraId="0C248792" w14:textId="77777777" w:rsidR="00297A3C" w:rsidRDefault="00297A3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B7577E0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E23B8CC" w14:textId="77777777" w:rsidR="004B7E44" w:rsidRDefault="004B7E44" w:rsidP="004B7E44">
          <w:pPr>
            <w:pStyle w:val="stBilgi"/>
          </w:pPr>
          <w:r>
            <w:rPr>
              <w:noProof/>
              <w:lang w:bidi="tr-TR"/>
            </w:rPr>
            <mc:AlternateContent>
              <mc:Choice Requires="wps">
                <w:drawing>
                  <wp:inline distT="0" distB="0" distL="0" distR="0" wp14:anchorId="44149A25" wp14:editId="656A4FC9">
                    <wp:extent cx="1352282" cy="592428"/>
                    <wp:effectExtent l="0" t="0" r="635" b="0"/>
                    <wp:docPr id="11" name="Dikdörtgen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F4514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tr-T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tr-T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tr-T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tr-T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tr-T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4149A25" id="Dikdörtgen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2F4514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tr-T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tr-T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tr-T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tr-T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tr-T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0B43"/>
    <w:multiLevelType w:val="hybridMultilevel"/>
    <w:tmpl w:val="5D7E32B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7C5C57"/>
    <w:multiLevelType w:val="hybridMultilevel"/>
    <w:tmpl w:val="9C0628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07F92"/>
    <w:multiLevelType w:val="hybridMultilevel"/>
    <w:tmpl w:val="98E293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E269D"/>
    <w:multiLevelType w:val="hybridMultilevel"/>
    <w:tmpl w:val="2164649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9D504C"/>
    <w:multiLevelType w:val="hybridMultilevel"/>
    <w:tmpl w:val="3676B9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F44BC"/>
    <w:multiLevelType w:val="hybridMultilevel"/>
    <w:tmpl w:val="4DE4B78C"/>
    <w:lvl w:ilvl="0" w:tplc="041F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6" w15:restartNumberingAfterBreak="0">
    <w:nsid w:val="390B1995"/>
    <w:multiLevelType w:val="multilevel"/>
    <w:tmpl w:val="4042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B5178D"/>
    <w:multiLevelType w:val="multilevel"/>
    <w:tmpl w:val="5628B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A36FAC"/>
    <w:multiLevelType w:val="hybridMultilevel"/>
    <w:tmpl w:val="D82474E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7E297D"/>
    <w:multiLevelType w:val="hybridMultilevel"/>
    <w:tmpl w:val="C6F8C6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525A7"/>
    <w:multiLevelType w:val="hybridMultilevel"/>
    <w:tmpl w:val="567A216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B56245"/>
    <w:multiLevelType w:val="multilevel"/>
    <w:tmpl w:val="78FE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965427"/>
    <w:multiLevelType w:val="hybridMultilevel"/>
    <w:tmpl w:val="414ED6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D904F8"/>
    <w:multiLevelType w:val="hybridMultilevel"/>
    <w:tmpl w:val="A63490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00542"/>
    <w:multiLevelType w:val="multilevel"/>
    <w:tmpl w:val="D06AF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A5A71EC"/>
    <w:multiLevelType w:val="hybridMultilevel"/>
    <w:tmpl w:val="7B1C59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710EA3"/>
    <w:multiLevelType w:val="hybridMultilevel"/>
    <w:tmpl w:val="8DC42F6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833CE4"/>
    <w:multiLevelType w:val="multilevel"/>
    <w:tmpl w:val="903E1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C25CA0"/>
    <w:multiLevelType w:val="multilevel"/>
    <w:tmpl w:val="6E3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C76A3B"/>
    <w:multiLevelType w:val="hybridMultilevel"/>
    <w:tmpl w:val="5F247A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849576">
    <w:abstractNumId w:val="2"/>
  </w:num>
  <w:num w:numId="2" w16cid:durableId="340819930">
    <w:abstractNumId w:val="5"/>
  </w:num>
  <w:num w:numId="3" w16cid:durableId="50349246">
    <w:abstractNumId w:val="19"/>
  </w:num>
  <w:num w:numId="4" w16cid:durableId="459886818">
    <w:abstractNumId w:val="9"/>
  </w:num>
  <w:num w:numId="5" w16cid:durableId="586379359">
    <w:abstractNumId w:val="8"/>
  </w:num>
  <w:num w:numId="6" w16cid:durableId="1546990005">
    <w:abstractNumId w:val="4"/>
  </w:num>
  <w:num w:numId="7" w16cid:durableId="1476677770">
    <w:abstractNumId w:val="3"/>
  </w:num>
  <w:num w:numId="8" w16cid:durableId="1997411107">
    <w:abstractNumId w:val="10"/>
  </w:num>
  <w:num w:numId="9" w16cid:durableId="1917470122">
    <w:abstractNumId w:val="16"/>
  </w:num>
  <w:num w:numId="10" w16cid:durableId="514613494">
    <w:abstractNumId w:val="1"/>
  </w:num>
  <w:num w:numId="11" w16cid:durableId="660427904">
    <w:abstractNumId w:val="0"/>
  </w:num>
  <w:num w:numId="12" w16cid:durableId="592511960">
    <w:abstractNumId w:val="14"/>
  </w:num>
  <w:num w:numId="13" w16cid:durableId="497236479">
    <w:abstractNumId w:val="18"/>
  </w:num>
  <w:num w:numId="14" w16cid:durableId="1821265209">
    <w:abstractNumId w:val="17"/>
  </w:num>
  <w:num w:numId="15" w16cid:durableId="1178278324">
    <w:abstractNumId w:val="11"/>
  </w:num>
  <w:num w:numId="16" w16cid:durableId="1245995711">
    <w:abstractNumId w:val="7"/>
  </w:num>
  <w:num w:numId="17" w16cid:durableId="388119266">
    <w:abstractNumId w:val="6"/>
  </w:num>
  <w:num w:numId="18" w16cid:durableId="1829058839">
    <w:abstractNumId w:val="15"/>
  </w:num>
  <w:num w:numId="19" w16cid:durableId="389764787">
    <w:abstractNumId w:val="12"/>
  </w:num>
  <w:num w:numId="20" w16cid:durableId="61822329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EC1"/>
    <w:rsid w:val="000B30AD"/>
    <w:rsid w:val="000E3D79"/>
    <w:rsid w:val="00104D69"/>
    <w:rsid w:val="00157196"/>
    <w:rsid w:val="0019331E"/>
    <w:rsid w:val="00221916"/>
    <w:rsid w:val="00232A4A"/>
    <w:rsid w:val="00232E01"/>
    <w:rsid w:val="0029185E"/>
    <w:rsid w:val="00293B83"/>
    <w:rsid w:val="00297A3C"/>
    <w:rsid w:val="002A7E5C"/>
    <w:rsid w:val="002D4182"/>
    <w:rsid w:val="00303CE5"/>
    <w:rsid w:val="003045FD"/>
    <w:rsid w:val="00316EC1"/>
    <w:rsid w:val="00333FD9"/>
    <w:rsid w:val="00351A46"/>
    <w:rsid w:val="00367D8C"/>
    <w:rsid w:val="003827B6"/>
    <w:rsid w:val="003B4CCE"/>
    <w:rsid w:val="004023DA"/>
    <w:rsid w:val="00437650"/>
    <w:rsid w:val="0049599E"/>
    <w:rsid w:val="004B7E44"/>
    <w:rsid w:val="004D5252"/>
    <w:rsid w:val="004F2B86"/>
    <w:rsid w:val="0050342B"/>
    <w:rsid w:val="005A56DF"/>
    <w:rsid w:val="005A718F"/>
    <w:rsid w:val="005D0295"/>
    <w:rsid w:val="00624D4B"/>
    <w:rsid w:val="0068622C"/>
    <w:rsid w:val="00687D2B"/>
    <w:rsid w:val="006A3CE7"/>
    <w:rsid w:val="006D2336"/>
    <w:rsid w:val="00731AA1"/>
    <w:rsid w:val="007516CF"/>
    <w:rsid w:val="00754B02"/>
    <w:rsid w:val="008B33BC"/>
    <w:rsid w:val="008D42DA"/>
    <w:rsid w:val="009120E9"/>
    <w:rsid w:val="00945900"/>
    <w:rsid w:val="009C396C"/>
    <w:rsid w:val="009D7406"/>
    <w:rsid w:val="00A16BC2"/>
    <w:rsid w:val="00AE1727"/>
    <w:rsid w:val="00B10C73"/>
    <w:rsid w:val="00B245F0"/>
    <w:rsid w:val="00B572B4"/>
    <w:rsid w:val="00B8259B"/>
    <w:rsid w:val="00B82C95"/>
    <w:rsid w:val="00BC1320"/>
    <w:rsid w:val="00BE3EF8"/>
    <w:rsid w:val="00BF013B"/>
    <w:rsid w:val="00BF450E"/>
    <w:rsid w:val="00C371C1"/>
    <w:rsid w:val="00C8351C"/>
    <w:rsid w:val="00D11EBD"/>
    <w:rsid w:val="00D236E7"/>
    <w:rsid w:val="00D96457"/>
    <w:rsid w:val="00DB26A7"/>
    <w:rsid w:val="00DE7547"/>
    <w:rsid w:val="00E56AB8"/>
    <w:rsid w:val="00E76CAD"/>
    <w:rsid w:val="00E94B5F"/>
    <w:rsid w:val="00EA55CF"/>
    <w:rsid w:val="00F15BEC"/>
    <w:rsid w:val="00FB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0BDCC"/>
  <w15:chartTrackingRefBased/>
  <w15:docId w15:val="{265E828E-DF8D-4CD7-B1F4-B618DA135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Balk1">
    <w:name w:val="heading 1"/>
    <w:basedOn w:val="Normal"/>
    <w:link w:val="Balk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Balk2">
    <w:name w:val="heading 2"/>
    <w:basedOn w:val="Normal"/>
    <w:link w:val="Balk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Balk3">
    <w:name w:val="heading 3"/>
    <w:basedOn w:val="Normal"/>
    <w:link w:val="Balk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Balk4">
    <w:name w:val="heading 4"/>
    <w:basedOn w:val="Normal"/>
    <w:link w:val="Balk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Balk5">
    <w:name w:val="heading 5"/>
    <w:basedOn w:val="Normal"/>
    <w:next w:val="Normal"/>
    <w:link w:val="Balk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KonuBal">
    <w:name w:val="Title"/>
    <w:basedOn w:val="Normal"/>
    <w:link w:val="KonuBal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KonuBalChar">
    <w:name w:val="Konu Başlığı Char"/>
    <w:basedOn w:val="VarsaylanParagrafYazTipi"/>
    <w:link w:val="KonuBal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Altyaz">
    <w:name w:val="Subtitle"/>
    <w:basedOn w:val="Normal"/>
    <w:link w:val="Altyaz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AltyazChar">
    <w:name w:val="Altyazı Char"/>
    <w:basedOn w:val="VarsaylanParagrafYazTipi"/>
    <w:link w:val="Altyaz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AralkYok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Balk2Char">
    <w:name w:val="Başlık 2 Char"/>
    <w:basedOn w:val="VarsaylanParagrafYazTipi"/>
    <w:link w:val="Balk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Balk3Char">
    <w:name w:val="Başlık 3 Char"/>
    <w:basedOn w:val="VarsaylanParagrafYazTipi"/>
    <w:link w:val="Balk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Balk4Char">
    <w:name w:val="Başlık 4 Char"/>
    <w:basedOn w:val="VarsaylanParagrafYazTipi"/>
    <w:link w:val="Balk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Blm">
    <w:name w:val="Bölüm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Balk5Char">
    <w:name w:val="Başlık 5 Char"/>
    <w:basedOn w:val="VarsaylanParagrafYazTipi"/>
    <w:link w:val="Balk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5A718F"/>
    <w:pPr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A718F"/>
  </w:style>
  <w:style w:type="paragraph" w:styleId="AltBilgi">
    <w:name w:val="footer"/>
    <w:basedOn w:val="Normal"/>
    <w:link w:val="AltBilgiChar"/>
    <w:uiPriority w:val="99"/>
    <w:unhideWhenUsed/>
    <w:rsid w:val="005A718F"/>
    <w:pPr>
      <w:spacing w:line="240" w:lineRule="auto"/>
      <w:jc w:val="center"/>
    </w:pPr>
  </w:style>
  <w:style w:type="character" w:customStyle="1" w:styleId="AltBilgiChar">
    <w:name w:val="Alt Bilgi Char"/>
    <w:basedOn w:val="VarsaylanParagrafYazTipi"/>
    <w:link w:val="AltBilgi"/>
    <w:uiPriority w:val="99"/>
    <w:rsid w:val="005A718F"/>
  </w:style>
  <w:style w:type="character" w:styleId="YerTutucuMetni">
    <w:name w:val="Placeholder Text"/>
    <w:basedOn w:val="VarsaylanParagrafYazTipi"/>
    <w:uiPriority w:val="99"/>
    <w:semiHidden/>
    <w:rsid w:val="00945900"/>
    <w:rPr>
      <w:color w:val="808080"/>
    </w:rPr>
  </w:style>
  <w:style w:type="character" w:styleId="Kpr">
    <w:name w:val="Hyperlink"/>
    <w:basedOn w:val="VarsaylanParagrafYazTipi"/>
    <w:uiPriority w:val="99"/>
    <w:unhideWhenUsed/>
    <w:rsid w:val="005A56DF"/>
    <w:rPr>
      <w:color w:val="93C842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A56DF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unhideWhenUsed/>
    <w:qFormat/>
    <w:rsid w:val="00437650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E56A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6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E56A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8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volkan-cebeci-23a863223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hyperlink" Target="mailto:cebecivolkan34@gmail.com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linkedin.com/in/volkan-cebeci-23a863223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cebecivolkan34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OLKAN\AppData\Roaming\Microsoft\Templates\&#304;&#351;letme%20raporu%20(Profesyonel%20tasar&#305;m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İşletme raporu (Profesyonel tasarım)</Template>
  <TotalTime>237</TotalTime>
  <Pages>1</Pages>
  <Words>1037</Words>
  <Characters>5913</Characters>
  <Application>Microsoft Office Word</Application>
  <DocSecurity>0</DocSecurity>
  <Lines>49</Lines>
  <Paragraphs>13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VOLKAN</dc:creator>
  <cp:keywords/>
  <dc:description/>
  <cp:lastModifiedBy>Volkan Cebeci</cp:lastModifiedBy>
  <cp:revision>7</cp:revision>
  <dcterms:created xsi:type="dcterms:W3CDTF">2022-07-23T14:52:00Z</dcterms:created>
  <dcterms:modified xsi:type="dcterms:W3CDTF">2022-07-23T18:55:00Z</dcterms:modified>
</cp:coreProperties>
</file>